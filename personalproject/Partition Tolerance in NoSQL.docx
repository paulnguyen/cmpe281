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48DAE" w14:textId="77777777" w:rsidR="00524388" w:rsidRDefault="00301E2E">
      <w:pPr>
        <w:pStyle w:val="Title"/>
      </w:pPr>
      <w:r>
        <w:t>Partition Tolerance in NoSQL</w:t>
      </w:r>
    </w:p>
    <w:p w14:paraId="6E4C3D80" w14:textId="77777777" w:rsidR="00524388" w:rsidRDefault="00301E2E">
      <w:pPr>
        <w:pStyle w:val="Heading1"/>
      </w:pPr>
      <w:r>
        <w:t>Introduction</w:t>
      </w:r>
    </w:p>
    <w:p w14:paraId="7DE049E9" w14:textId="77777777" w:rsidR="00524388" w:rsidRDefault="00B034DC">
      <w:r>
        <w:t>Documenting</w:t>
      </w:r>
      <w:r w:rsidR="00301E2E">
        <w:t xml:space="preserve"> the journey of experimenting partitio</w:t>
      </w:r>
      <w:r>
        <w:t>n tolerance in NoSQL databases for CP and AP models. There is a CAP theorem in NoSql databases that say in case of partition tolerance either of the consistency or availability can be achieved but not both.</w:t>
      </w:r>
    </w:p>
    <w:p w14:paraId="20807DF0" w14:textId="77777777" w:rsidR="00B034DC" w:rsidRPr="00B034DC" w:rsidRDefault="00B034DC" w:rsidP="00B034DC">
      <w:pPr>
        <w:tabs>
          <w:tab w:val="left" w:pos="4513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6F328" wp14:editId="1F3B1AA7">
                <wp:simplePos x="0" y="0"/>
                <wp:positionH relativeFrom="column">
                  <wp:posOffset>1770355</wp:posOffset>
                </wp:positionH>
                <wp:positionV relativeFrom="paragraph">
                  <wp:posOffset>332367</wp:posOffset>
                </wp:positionV>
                <wp:extent cx="2290392" cy="1470162"/>
                <wp:effectExtent l="12700" t="12700" r="21590" b="15875"/>
                <wp:wrapNone/>
                <wp:docPr id="1" name="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0392" cy="1470162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C667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1" o:spid="_x0000_s1026" type="#_x0000_t5" style="position:absolute;margin-left:139.4pt;margin-top:26.15pt;width:180.35pt;height:1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" fillcolor="#ff7a00 [3204]" strokecolor="#7f3c00 [1604]" strokeweight="1pt"/>
            </w:pict>
          </mc:Fallback>
        </mc:AlternateContent>
      </w:r>
      <w:r>
        <w:tab/>
      </w:r>
      <w:r w:rsidRPr="00B034DC">
        <w:rPr>
          <w:b/>
        </w:rPr>
        <w:t>C</w:t>
      </w:r>
    </w:p>
    <w:p w14:paraId="7C6C1143" w14:textId="77777777" w:rsidR="00B034DC" w:rsidRPr="00B034DC" w:rsidRDefault="00B034DC" w:rsidP="00B034DC"/>
    <w:p w14:paraId="58DF3691" w14:textId="77777777" w:rsidR="00B034DC" w:rsidRPr="00B034DC" w:rsidRDefault="00B034DC" w:rsidP="00B034DC"/>
    <w:p w14:paraId="063D4301" w14:textId="77777777" w:rsidR="00B034DC" w:rsidRDefault="00B034DC" w:rsidP="00B034DC"/>
    <w:p w14:paraId="7740272C" w14:textId="77777777" w:rsidR="00B034DC" w:rsidRDefault="00B034DC" w:rsidP="00B034DC">
      <w:pPr>
        <w:tabs>
          <w:tab w:val="left" w:pos="2420"/>
          <w:tab w:val="left" w:pos="6576"/>
        </w:tabs>
        <w:rPr>
          <w:b/>
        </w:rPr>
      </w:pPr>
      <w:r>
        <w:tab/>
      </w:r>
      <w:r w:rsidRPr="00B034DC">
        <w:rPr>
          <w:b/>
        </w:rPr>
        <w:t>A</w:t>
      </w:r>
      <w:r>
        <w:tab/>
      </w:r>
      <w:r w:rsidRPr="00B034DC">
        <w:rPr>
          <w:b/>
        </w:rPr>
        <w:t>P</w:t>
      </w:r>
    </w:p>
    <w:p w14:paraId="732BAA75" w14:textId="68AA0ACB" w:rsidR="00B034DC" w:rsidRDefault="00B034DC" w:rsidP="00B034DC">
      <w:pPr>
        <w:tabs>
          <w:tab w:val="left" w:pos="2420"/>
          <w:tab w:val="left" w:pos="6576"/>
        </w:tabs>
      </w:pPr>
      <w:r>
        <w:t>I am going to work on MongoDB that is a CP model and Riak which support AP model.</w:t>
      </w:r>
      <w:r w:rsidR="00A83B79">
        <w:t xml:space="preserve"> The databases will be hosted on amazon ec2 instances.</w:t>
      </w:r>
    </w:p>
    <w:p w14:paraId="47600B75" w14:textId="16337273" w:rsidR="00333520" w:rsidRDefault="009D2BEF" w:rsidP="00333520">
      <w:pPr>
        <w:pStyle w:val="Heading1"/>
      </w:pPr>
      <w:r>
        <w:t xml:space="preserve">MongoDB on </w:t>
      </w:r>
      <w:r w:rsidR="00333520">
        <w:t>EC2 Instances:</w:t>
      </w:r>
    </w:p>
    <w:p w14:paraId="75336E66" w14:textId="2AA5CB6F" w:rsidR="003860A5" w:rsidRDefault="00E25DAD" w:rsidP="003860A5">
      <w:pPr>
        <w:pStyle w:val="ListParagraph"/>
        <w:numPr>
          <w:ilvl w:val="0"/>
          <w:numId w:val="17"/>
        </w:numPr>
      </w:pPr>
      <w:r>
        <w:t>In amazon management console, set up the free tier</w:t>
      </w:r>
      <w:r w:rsidR="00F86A31">
        <w:t xml:space="preserve"> ubuntu</w:t>
      </w:r>
      <w:r>
        <w:t xml:space="preserve"> instance and install the mongo DB on an instance. </w:t>
      </w:r>
    </w:p>
    <w:p w14:paraId="0F301877" w14:textId="57654955" w:rsidR="00E25DAD" w:rsidRDefault="00E25DAD" w:rsidP="00E25DAD">
      <w:pPr>
        <w:pStyle w:val="ListParagraph"/>
        <w:numPr>
          <w:ilvl w:val="0"/>
          <w:numId w:val="17"/>
        </w:numPr>
      </w:pPr>
      <w:r>
        <w:t>Create the amazon AMI image.</w:t>
      </w:r>
    </w:p>
    <w:p w14:paraId="432757EF" w14:textId="3F4FF400" w:rsidR="00E25DAD" w:rsidRDefault="00E25DAD" w:rsidP="00E25DAD">
      <w:pPr>
        <w:pStyle w:val="ListParagraph"/>
        <w:numPr>
          <w:ilvl w:val="0"/>
          <w:numId w:val="17"/>
        </w:numPr>
      </w:pPr>
      <w:r>
        <w:t>Launch 4 more instance using the image.</w:t>
      </w:r>
    </w:p>
    <w:p w14:paraId="795070F3" w14:textId="59AE49F8" w:rsidR="00F86A31" w:rsidRPr="00E25DAD" w:rsidRDefault="00F86A31" w:rsidP="00E25DAD">
      <w:pPr>
        <w:pStyle w:val="ListParagraph"/>
        <w:numPr>
          <w:ilvl w:val="0"/>
          <w:numId w:val="17"/>
        </w:numPr>
      </w:pPr>
      <w:r>
        <w:t>Name the instances as primary, secondary1, secondary2, secondary3, secondary4.</w:t>
      </w:r>
    </w:p>
    <w:p w14:paraId="7C599D96" w14:textId="019AD2A7" w:rsidR="00B034DC" w:rsidRDefault="003662C5" w:rsidP="00B034DC">
      <w:pPr>
        <w:tabs>
          <w:tab w:val="left" w:pos="2420"/>
          <w:tab w:val="left" w:pos="6576"/>
        </w:tabs>
      </w:pPr>
      <w:r>
        <w:t>Following the steps, you can setup instances with mongodb running.</w:t>
      </w:r>
    </w:p>
    <w:tbl>
      <w:tblPr>
        <w:tblStyle w:val="TableGrid"/>
        <w:tblW w:w="0" w:type="auto"/>
        <w:tblInd w:w="660" w:type="dxa"/>
        <w:tblLook w:val="04A0" w:firstRow="1" w:lastRow="0" w:firstColumn="1" w:lastColumn="0" w:noHBand="0" w:noVBand="1"/>
      </w:tblPr>
      <w:tblGrid>
        <w:gridCol w:w="4049"/>
        <w:gridCol w:w="4049"/>
      </w:tblGrid>
      <w:tr w:rsidR="00DB1420" w14:paraId="4889C0B4" w14:textId="77777777" w:rsidTr="00DB1420">
        <w:trPr>
          <w:trHeight w:val="456"/>
        </w:trPr>
        <w:tc>
          <w:tcPr>
            <w:tcW w:w="4049" w:type="dxa"/>
          </w:tcPr>
          <w:p w14:paraId="7875D68E" w14:textId="58379BDC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Launch Instance</w:t>
            </w:r>
          </w:p>
        </w:tc>
        <w:tc>
          <w:tcPr>
            <w:tcW w:w="4049" w:type="dxa"/>
          </w:tcPr>
          <w:p w14:paraId="5BB4F78D" w14:textId="058DE91F" w:rsidR="00DB1420" w:rsidRDefault="00DB1420" w:rsidP="00B034DC">
            <w:pPr>
              <w:tabs>
                <w:tab w:val="left" w:pos="2420"/>
                <w:tab w:val="left" w:pos="6576"/>
              </w:tabs>
            </w:pPr>
            <w:r w:rsidRPr="009D2BEF">
              <w:t>Ubuntu Server 16.04 LTS (HVM)</w:t>
            </w:r>
            <w:r>
              <w:t>.</w:t>
            </w:r>
          </w:p>
        </w:tc>
      </w:tr>
      <w:tr w:rsidR="00DB1420" w14:paraId="7A9EC6B4" w14:textId="77777777" w:rsidTr="00DB1420">
        <w:trPr>
          <w:trHeight w:val="481"/>
        </w:trPr>
        <w:tc>
          <w:tcPr>
            <w:tcW w:w="4049" w:type="dxa"/>
          </w:tcPr>
          <w:p w14:paraId="67B2831E" w14:textId="57C036D8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Instance Type</w:t>
            </w:r>
          </w:p>
        </w:tc>
        <w:tc>
          <w:tcPr>
            <w:tcW w:w="4049" w:type="dxa"/>
          </w:tcPr>
          <w:p w14:paraId="465D0BE9" w14:textId="3ED336C0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T2.micro</w:t>
            </w:r>
          </w:p>
        </w:tc>
      </w:tr>
      <w:tr w:rsidR="00DB1420" w14:paraId="4108459D" w14:textId="77777777" w:rsidTr="00DB1420">
        <w:trPr>
          <w:trHeight w:val="456"/>
        </w:trPr>
        <w:tc>
          <w:tcPr>
            <w:tcW w:w="4049" w:type="dxa"/>
          </w:tcPr>
          <w:p w14:paraId="3839D829" w14:textId="4C652888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VPC</w:t>
            </w:r>
          </w:p>
        </w:tc>
        <w:tc>
          <w:tcPr>
            <w:tcW w:w="4049" w:type="dxa"/>
          </w:tcPr>
          <w:p w14:paraId="1E265E9C" w14:textId="7D5EC1E9" w:rsidR="00DB1420" w:rsidRPr="00DB1420" w:rsidRDefault="00DB1420" w:rsidP="00DB1420">
            <w:r>
              <w:t>Cmpe-281</w:t>
            </w:r>
          </w:p>
        </w:tc>
      </w:tr>
      <w:tr w:rsidR="00DB1420" w14:paraId="36B1FD84" w14:textId="77777777" w:rsidTr="00DB1420">
        <w:trPr>
          <w:trHeight w:val="456"/>
        </w:trPr>
        <w:tc>
          <w:tcPr>
            <w:tcW w:w="4049" w:type="dxa"/>
          </w:tcPr>
          <w:p w14:paraId="756361B0" w14:textId="7E0EAAF7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lastRenderedPageBreak/>
              <w:t>Assign auto IP</w:t>
            </w:r>
          </w:p>
        </w:tc>
        <w:tc>
          <w:tcPr>
            <w:tcW w:w="4049" w:type="dxa"/>
          </w:tcPr>
          <w:p w14:paraId="00A78BFC" w14:textId="1FA00BB4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Disable</w:t>
            </w:r>
            <w:r w:rsidR="00D42C86">
              <w:br/>
            </w:r>
            <w:r w:rsidR="00D42C86" w:rsidRPr="00D42C86">
              <w:rPr>
                <w:i/>
                <w:sz w:val="20"/>
                <w:szCs w:val="20"/>
              </w:rPr>
              <w:t>Assign Elastic IP to the instance.</w:t>
            </w:r>
          </w:p>
        </w:tc>
      </w:tr>
      <w:tr w:rsidR="00DB1420" w14:paraId="4A54DA35" w14:textId="77777777" w:rsidTr="00DB1420">
        <w:trPr>
          <w:trHeight w:val="456"/>
        </w:trPr>
        <w:tc>
          <w:tcPr>
            <w:tcW w:w="4049" w:type="dxa"/>
          </w:tcPr>
          <w:p w14:paraId="655788EB" w14:textId="5987A5A7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security group</w:t>
            </w:r>
          </w:p>
        </w:tc>
        <w:tc>
          <w:tcPr>
            <w:tcW w:w="4049" w:type="dxa"/>
          </w:tcPr>
          <w:p w14:paraId="1F4E1336" w14:textId="77777777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mongodb cluster</w:t>
            </w:r>
          </w:p>
          <w:p w14:paraId="6A2C8E1D" w14:textId="1400308F" w:rsidR="00DB1420" w:rsidRDefault="00DB1420" w:rsidP="00B034DC">
            <w:pPr>
              <w:tabs>
                <w:tab w:val="left" w:pos="2420"/>
                <w:tab w:val="left" w:pos="6576"/>
              </w:tabs>
            </w:pPr>
            <w:r>
              <w:t>Add Inbound rules. Open ports 22, 27017</w:t>
            </w:r>
          </w:p>
        </w:tc>
      </w:tr>
    </w:tbl>
    <w:p w14:paraId="0960BE2B" w14:textId="179075D1" w:rsidR="00C87E76" w:rsidRDefault="009D2BEF" w:rsidP="00DB1420">
      <w:pPr>
        <w:tabs>
          <w:tab w:val="left" w:pos="2420"/>
          <w:tab w:val="left" w:pos="6576"/>
        </w:tabs>
      </w:pP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12"/>
      </w:tblGrid>
      <w:tr w:rsidR="00C87E76" w:rsidRPr="009D2BEF" w14:paraId="0989C1F7" w14:textId="77777777" w:rsidTr="00DB1420">
        <w:tc>
          <w:tcPr>
            <w:tcW w:w="10502" w:type="dxa"/>
          </w:tcPr>
          <w:p w14:paraId="0F8C0433" w14:textId="56FE341D" w:rsidR="00C87E76" w:rsidRPr="00C87E76" w:rsidRDefault="00C87E76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221420" wp14:editId="29E78625">
                  <wp:extent cx="6617335" cy="46002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3-10 at 5.13.56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4696" cy="466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420" w:rsidRPr="009D2BEF" w14:paraId="32AD6ECD" w14:textId="77777777" w:rsidTr="00DB1420">
        <w:tc>
          <w:tcPr>
            <w:tcW w:w="10502" w:type="dxa"/>
          </w:tcPr>
          <w:p w14:paraId="39AC65BA" w14:textId="77777777" w:rsidR="00DB1420" w:rsidRDefault="00DB1420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  <w:r w:rsidRPr="00C87E76">
              <w:rPr>
                <w:noProof/>
              </w:rPr>
              <w:lastRenderedPageBreak/>
              <w:drawing>
                <wp:inline distT="0" distB="0" distL="0" distR="0" wp14:anchorId="14D87FFA" wp14:editId="50B263EC">
                  <wp:extent cx="6331002" cy="4081806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3-10 at 5.14.10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5821" cy="422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4712E" w14:textId="77777777" w:rsidR="00DB1420" w:rsidRDefault="00DB1420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</w:p>
          <w:p w14:paraId="01E7BF95" w14:textId="25C75714" w:rsidR="00DB1420" w:rsidRDefault="00DB1420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</w:p>
        </w:tc>
      </w:tr>
      <w:tr w:rsidR="00C87E76" w:rsidRPr="009D2BEF" w14:paraId="010E27E3" w14:textId="77777777" w:rsidTr="00DB1420">
        <w:trPr>
          <w:trHeight w:val="69"/>
        </w:trPr>
        <w:tc>
          <w:tcPr>
            <w:tcW w:w="10502" w:type="dxa"/>
          </w:tcPr>
          <w:p w14:paraId="340A0FD5" w14:textId="1702D836" w:rsidR="00C87E76" w:rsidRPr="009D2BEF" w:rsidRDefault="00C87E76" w:rsidP="00C87E76">
            <w:pPr>
              <w:tabs>
                <w:tab w:val="left" w:pos="1930"/>
                <w:tab w:val="left" w:pos="685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5C0C36" wp14:editId="2689DC8E">
                  <wp:extent cx="6330950" cy="3930015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3-10 at 5.23.11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2672" cy="404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1A84E" w14:textId="6BA292EC" w:rsidR="00DB3FBA" w:rsidRPr="00DB3FBA" w:rsidRDefault="00562030" w:rsidP="00DB3FBA">
      <w:pPr>
        <w:pStyle w:val="Heading2"/>
        <w:spacing w:before="100" w:beforeAutospacing="1" w:after="100" w:afterAutospacing="1"/>
      </w:pPr>
      <w:r>
        <w:lastRenderedPageBreak/>
        <w:t>Install Mongo DB on Instance:</w:t>
      </w:r>
    </w:p>
    <w:p w14:paraId="2EFE0433" w14:textId="39FAA852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sudo apt-key adv --keyserver hkp://keyserver.ubuntu.com:80 --recv 9DA31620334BD75D9DCB49F368818C72E52529D4</w:t>
      </w:r>
    </w:p>
    <w:p w14:paraId="64304E24" w14:textId="60181B4B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echo "deb [ arch=amd64,arm64 ] https://repo.mongodb.org/apt/ubuntu xenial/mongodb-org/4.0 multiverse" | sudo tee /etc/apt/sources.list.d/mongodb.list</w:t>
      </w:r>
    </w:p>
    <w:p w14:paraId="2C32A8A0" w14:textId="77777777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sudo apt update</w:t>
      </w:r>
    </w:p>
    <w:p w14:paraId="2E7BCB08" w14:textId="5E28C1A1" w:rsidR="00562030" w:rsidRPr="004E12BE" w:rsidRDefault="00562030" w:rsidP="004E12BE">
      <w:pPr>
        <w:pStyle w:val="ListParagraph"/>
        <w:numPr>
          <w:ilvl w:val="0"/>
          <w:numId w:val="24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bdr w:val="none" w:sz="0" w:space="0" w:color="auto" w:frame="1"/>
          <w:lang w:eastAsia="en-US"/>
        </w:rPr>
        <w:t>sudo apt install mongodb-org</w:t>
      </w:r>
    </w:p>
    <w:p w14:paraId="1C266D48" w14:textId="21249AB3" w:rsidR="00DB3FBA" w:rsidRDefault="00562030" w:rsidP="00DB3FBA">
      <w:pPr>
        <w:pStyle w:val="Heading2"/>
        <w:rPr>
          <w:rFonts w:eastAsia="Times New Roman"/>
          <w:bdr w:val="none" w:sz="0" w:space="0" w:color="auto" w:frame="1"/>
          <w:lang w:eastAsia="en-US"/>
        </w:rPr>
      </w:pPr>
      <w:r>
        <w:rPr>
          <w:rFonts w:eastAsia="Times New Roman"/>
          <w:bdr w:val="none" w:sz="0" w:space="0" w:color="auto" w:frame="1"/>
          <w:lang w:eastAsia="en-US"/>
        </w:rPr>
        <w:t>Generate MongoDB KeyFile</w:t>
      </w:r>
      <w:r w:rsidR="00DB3FBA">
        <w:rPr>
          <w:rFonts w:eastAsia="Times New Roman"/>
          <w:bdr w:val="none" w:sz="0" w:space="0" w:color="auto" w:frame="1"/>
          <w:lang w:eastAsia="en-US"/>
        </w:rPr>
        <w:t>:</w:t>
      </w:r>
    </w:p>
    <w:p w14:paraId="144F7B34" w14:textId="77777777" w:rsidR="00DB3FBA" w:rsidRPr="00DB3FBA" w:rsidRDefault="00DB3FBA" w:rsidP="00DB3FBA">
      <w:pPr>
        <w:pStyle w:val="Heading2"/>
        <w:rPr>
          <w:lang w:eastAsia="en-US"/>
        </w:rPr>
      </w:pPr>
    </w:p>
    <w:p w14:paraId="541DF1E8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openssl rand -base64 741 &gt; keyFile</w:t>
      </w:r>
    </w:p>
    <w:p w14:paraId="1BD631F2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mkdir -p /opt/mongodb</w:t>
      </w:r>
    </w:p>
    <w:p w14:paraId="0346C12C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cp keyFile /opt/mongodb</w:t>
      </w:r>
    </w:p>
    <w:p w14:paraId="4C6D678F" w14:textId="77777777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chown mongodb:mongodb /opt/mongodb/keyFile</w:t>
      </w:r>
    </w:p>
    <w:p w14:paraId="1C2ACA19" w14:textId="35528674" w:rsidR="00562030" w:rsidRPr="004E12BE" w:rsidRDefault="00562030" w:rsidP="004E12BE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 chmod 0600 /opt/mongodb/keyFile</w:t>
      </w:r>
    </w:p>
    <w:p w14:paraId="1C01E1B4" w14:textId="77777777" w:rsidR="00DB3FBA" w:rsidRDefault="00352819" w:rsidP="00352819">
      <w:pPr>
        <w:pStyle w:val="Heading2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t>Configure MongoDB</w:t>
      </w:r>
      <w:r w:rsidR="00DB3FBA">
        <w:rPr>
          <w:rFonts w:eastAsia="Times New Roman"/>
          <w:lang w:eastAsia="en-US"/>
        </w:rPr>
        <w:t>:</w:t>
      </w:r>
    </w:p>
    <w:p w14:paraId="39FCE303" w14:textId="02E4BBB6" w:rsidR="00352819" w:rsidRPr="00DB3FBA" w:rsidRDefault="00352819" w:rsidP="00DB3FBA">
      <w:pPr>
        <w:pStyle w:val="Heading2"/>
      </w:pPr>
      <w:r>
        <w:rPr>
          <w:rFonts w:eastAsia="Times New Roman"/>
          <w:lang w:eastAsia="en-US"/>
        </w:rPr>
        <w:t xml:space="preserve"> </w:t>
      </w:r>
    </w:p>
    <w:p w14:paraId="1A399B75" w14:textId="0C0274F6" w:rsidR="00352819" w:rsidRPr="004E12BE" w:rsidRDefault="00352819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proofErr w:type="spellStart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</w:t>
      </w:r>
      <w:proofErr w:type="spellEnd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vi /</w:t>
      </w:r>
      <w:proofErr w:type="spellStart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etc</w:t>
      </w:r>
      <w:proofErr w:type="spellEnd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/</w:t>
      </w:r>
      <w:proofErr w:type="spellStart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mongod.conf</w:t>
      </w:r>
      <w:proofErr w:type="spellEnd"/>
    </w:p>
    <w:p w14:paraId="3CE7361B" w14:textId="1AF054F3" w:rsidR="00352819" w:rsidRPr="004E12BE" w:rsidRDefault="004E12BE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replace </w:t>
      </w:r>
      <w:proofErr w:type="spellStart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bindIp</w:t>
      </w:r>
      <w:proofErr w:type="spellEnd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with 0.0.0.0</w:t>
      </w:r>
    </w:p>
    <w:p w14:paraId="10F79F95" w14:textId="21A63A2B" w:rsidR="004E12BE" w:rsidRPr="004E12BE" w:rsidRDefault="004E12BE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uncomment security and write keyFile : /opt/mongodb/keyFile.</w:t>
      </w:r>
    </w:p>
    <w:p w14:paraId="5BF2A837" w14:textId="79FAA231" w:rsidR="004E12BE" w:rsidRPr="004E12BE" w:rsidRDefault="004E12BE" w:rsidP="004E12BE">
      <w:pPr>
        <w:pStyle w:val="ListParagraph"/>
        <w:numPr>
          <w:ilvl w:val="0"/>
          <w:numId w:val="26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Uncomment replication and write </w:t>
      </w:r>
      <w:proofErr w:type="spellStart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replSetName</w:t>
      </w:r>
      <w:proofErr w:type="spellEnd"/>
      <w:r w:rsidRPr="004E12BE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: cmpe281</w:t>
      </w:r>
    </w:p>
    <w:p w14:paraId="3C78423B" w14:textId="217C967D" w:rsidR="00DA1314" w:rsidRDefault="00DB3FBA" w:rsidP="00DB3FBA">
      <w:pPr>
        <w:pStyle w:val="Heading4"/>
        <w:jc w:val="center"/>
      </w:pPr>
      <w:r>
        <w:rPr>
          <w:noProof/>
        </w:rPr>
        <w:drawing>
          <wp:inline distT="0" distB="0" distL="0" distR="0" wp14:anchorId="43A5F61A" wp14:editId="450150AF">
            <wp:extent cx="3006725" cy="3110846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10 at 7.08.3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443" cy="313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4DE7" w14:textId="7F396460" w:rsidR="004E12BE" w:rsidRPr="004E12BE" w:rsidRDefault="004E12BE" w:rsidP="004E12BE">
      <w:pPr>
        <w:jc w:val="center"/>
      </w:pPr>
    </w:p>
    <w:p w14:paraId="676EC5F8" w14:textId="22FBBE2C" w:rsidR="00DB3FBA" w:rsidRDefault="009F3A6C" w:rsidP="00DB3FBA">
      <w:pPr>
        <w:pStyle w:val="Heading2"/>
      </w:pPr>
      <w:proofErr w:type="spellStart"/>
      <w:r>
        <w:lastRenderedPageBreak/>
        <w:t>Mongod</w:t>
      </w:r>
      <w:proofErr w:type="spellEnd"/>
      <w:r>
        <w:t xml:space="preserve"> Service</w:t>
      </w:r>
      <w:r w:rsidR="00DB3FBA">
        <w:t>:</w:t>
      </w:r>
    </w:p>
    <w:p w14:paraId="2EBB6FCF" w14:textId="77777777" w:rsidR="00DB3FBA" w:rsidRPr="00DB3FBA" w:rsidRDefault="00DB3FBA" w:rsidP="00DB3FBA">
      <w:pPr>
        <w:pStyle w:val="Heading2"/>
      </w:pPr>
    </w:p>
    <w:p w14:paraId="0BF4846F" w14:textId="77777777" w:rsidR="009F3A6C" w:rsidRDefault="009F3A6C" w:rsidP="009F3A6C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vi /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etc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/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systemd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/system/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mongod.service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. Add the following text in it.</w:t>
      </w:r>
    </w:p>
    <w:p w14:paraId="3B52FAD9" w14:textId="7777777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[</w:t>
      </w:r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Unit]</w:t>
      </w:r>
    </w:p>
    <w:p w14:paraId="796E34DD" w14:textId="7777777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Description=High-performance, schema-free document-oriented database   After=</w:t>
      </w: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network.target</w:t>
      </w:r>
      <w:proofErr w:type="spellEnd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 xml:space="preserve">    </w:t>
      </w:r>
    </w:p>
    <w:p w14:paraId="13EF00EB" w14:textId="38CE89C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[Service]User=mongodb</w:t>
      </w:r>
    </w:p>
    <w:p w14:paraId="5302E9F2" w14:textId="7777777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ExecStart</w:t>
      </w:r>
      <w:proofErr w:type="spellEnd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=/</w:t>
      </w: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usr</w:t>
      </w:r>
      <w:proofErr w:type="spellEnd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/bin/</w:t>
      </w: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mongod</w:t>
      </w:r>
      <w:proofErr w:type="spellEnd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 xml:space="preserve"> --quiet --config /</w:t>
      </w: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etc</w:t>
      </w:r>
      <w:proofErr w:type="spellEnd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/</w:t>
      </w: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mongod.conf</w:t>
      </w:r>
      <w:proofErr w:type="spellEnd"/>
    </w:p>
    <w:p w14:paraId="31D5DA0F" w14:textId="7777777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[Install]</w:t>
      </w:r>
    </w:p>
    <w:p w14:paraId="764F23D0" w14:textId="77777777" w:rsidR="009F3A6C" w:rsidRPr="00DB3FBA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</w:pP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WantedBy</w:t>
      </w:r>
      <w:proofErr w:type="spellEnd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=multi-</w:t>
      </w:r>
      <w:proofErr w:type="spellStart"/>
      <w:r w:rsidRPr="00DB3FBA">
        <w:rPr>
          <w:rFonts w:ascii="Comic Sans MS" w:eastAsia="Times New Roman" w:hAnsi="Comic Sans MS" w:cstheme="majorHAnsi"/>
          <w:i/>
          <w:color w:val="2D3B45"/>
          <w:sz w:val="20"/>
          <w:szCs w:val="20"/>
          <w:lang w:eastAsia="en-US"/>
        </w:rPr>
        <w:t>user.target</w:t>
      </w:r>
      <w:proofErr w:type="spellEnd"/>
    </w:p>
    <w:p w14:paraId="4360D009" w14:textId="51AD096B" w:rsidR="009F3A6C" w:rsidRPr="009F3A6C" w:rsidRDefault="009F3A6C" w:rsidP="009F3A6C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Now Enable Mongo Service</w:t>
      </w:r>
    </w:p>
    <w:p w14:paraId="3A4B993B" w14:textId="350F15B8" w:rsidR="006D6648" w:rsidRDefault="009F3A6C" w:rsidP="006D6648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systemctl</w:t>
      </w:r>
      <w:proofErr w:type="spellEnd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enable </w:t>
      </w:r>
      <w:proofErr w:type="spellStart"/>
      <w:r w:rsidRPr="009F3A6C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mongod.service</w:t>
      </w:r>
      <w:proofErr w:type="spellEnd"/>
    </w:p>
    <w:p w14:paraId="372DCD8F" w14:textId="77777777" w:rsidR="006D6648" w:rsidRPr="006D6648" w:rsidRDefault="006D6648" w:rsidP="006D6648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proofErr w:type="spellStart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</w:t>
      </w:r>
      <w:proofErr w:type="spellEnd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service </w:t>
      </w:r>
      <w:proofErr w:type="spellStart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</w:t>
      </w:r>
      <w:proofErr w:type="spellEnd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restart</w:t>
      </w:r>
    </w:p>
    <w:p w14:paraId="4E4401D3" w14:textId="2EA5ED69" w:rsidR="006D6648" w:rsidRPr="006D6648" w:rsidRDefault="006D6648" w:rsidP="006D6648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proofErr w:type="spellStart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</w:t>
      </w:r>
      <w:proofErr w:type="spellEnd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service </w:t>
      </w:r>
      <w:proofErr w:type="spellStart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</w:t>
      </w:r>
      <w:proofErr w:type="spellEnd"/>
      <w:r w:rsidRPr="006D664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status</w:t>
      </w:r>
    </w:p>
    <w:p w14:paraId="7B221525" w14:textId="5448052C" w:rsidR="00DB3FBA" w:rsidRDefault="00D42C86" w:rsidP="00E30DF5">
      <w:pPr>
        <w:pStyle w:val="Heading2"/>
      </w:pPr>
      <w:r>
        <w:t>Create Replica Set</w:t>
      </w:r>
      <w:r w:rsidR="00DB3FBA">
        <w:t>:</w:t>
      </w:r>
    </w:p>
    <w:p w14:paraId="69FB4153" w14:textId="77777777" w:rsidR="00E30DF5" w:rsidRPr="00E30DF5" w:rsidRDefault="00E30DF5" w:rsidP="00E30DF5">
      <w:pPr>
        <w:pStyle w:val="Heading2"/>
      </w:pPr>
    </w:p>
    <w:p w14:paraId="21C862E6" w14:textId="77777777" w:rsid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Create AMI image of the instance in </w:t>
      </w:r>
      <w:proofErr w:type="spellStart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aws</w:t>
      </w:r>
      <w:proofErr w:type="spellEnd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.</w:t>
      </w:r>
    </w:p>
    <w:p w14:paraId="1F86CED9" w14:textId="5EB97F19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AMI: mongodb</w:t>
      </w:r>
    </w:p>
    <w:p w14:paraId="11BA24A4" w14:textId="77777777" w:rsid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Launch 4 instances using that image and allocate the elastic </w:t>
      </w:r>
      <w:proofErr w:type="spellStart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ip</w:t>
      </w:r>
      <w:proofErr w:type="spellEnd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with each. Name the instances as primary,secondary1,secondary2,secondary3,sscondary4.</w:t>
      </w:r>
    </w:p>
    <w:p w14:paraId="2D1C57D5" w14:textId="77777777" w:rsid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Edit /etc/hosts in each instance and add the </w:t>
      </w:r>
      <w:proofErr w:type="spellStart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ip</w:t>
      </w:r>
      <w:proofErr w:type="spellEnd"/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addresses of all instances that needs to be in replication set.</w:t>
      </w:r>
    </w:p>
    <w:p w14:paraId="33625F52" w14:textId="4D6F1DFE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54.145.195.42   </w:t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  <w:t>primary</w:t>
      </w:r>
    </w:p>
    <w:p w14:paraId="5FEF9791" w14:textId="5248444E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3.81.242.72      </w:t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  <w:t>secondary1</w:t>
      </w:r>
    </w:p>
    <w:p w14:paraId="05967A29" w14:textId="39713748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3.209.66.95      </w:t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  <w:t>secondary2</w:t>
      </w:r>
    </w:p>
    <w:p w14:paraId="78D91A42" w14:textId="4762A1EB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3.85.252.30      </w:t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  <w:t>secondary3</w:t>
      </w:r>
    </w:p>
    <w:p w14:paraId="3BD14BFD" w14:textId="6705ECE9" w:rsid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52.202.192.206 </w:t>
      </w: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ab/>
        <w:t>secondary4</w:t>
      </w:r>
    </w:p>
    <w:p w14:paraId="695E85BA" w14:textId="065A50E8" w:rsid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</w:p>
    <w:p w14:paraId="51DE94B8" w14:textId="161F8D6A" w:rsid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On primary node hit the following command to initiate the replica set.</w:t>
      </w:r>
    </w:p>
    <w:p w14:paraId="5380CE9C" w14:textId="53226045" w:rsid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AppleSystemUIFont" w:hAnsi="AppleSystemUIFont" w:cs="AppleSystemUIFont"/>
          <w:color w:val="auto"/>
        </w:rPr>
      </w:pPr>
      <w:r>
        <w:rPr>
          <w:rFonts w:ascii="AppleSystemUIFont" w:hAnsi="AppleSystemUIFont" w:cs="AppleSystemUIFont"/>
          <w:color w:val="auto"/>
        </w:rPr>
        <w:tab/>
      </w:r>
      <w:proofErr w:type="spellStart"/>
      <w:r>
        <w:rPr>
          <w:rFonts w:ascii="AppleSystemUIFont" w:hAnsi="AppleSystemUIFont" w:cs="AppleSystemUIFont"/>
          <w:color w:val="auto"/>
        </w:rPr>
        <w:t>rs.initiate</w:t>
      </w:r>
      <w:proofErr w:type="spellEnd"/>
      <w:r>
        <w:rPr>
          <w:rFonts w:ascii="AppleSystemUIFont" w:hAnsi="AppleSystemUIFont" w:cs="AppleSystemUIFont"/>
          <w:color w:val="auto"/>
        </w:rPr>
        <w:t>({ _id: "cmpe281", members: [ {_id:0, host:"primary:27017"}, {_id:1, host:"secondary1:27017"}, {_id:2, host: "secondary2:27017"}, {_id:3, host:"secondary3:27017"}, {_id:4, host:"secondary4:27017"} ] })</w:t>
      </w:r>
    </w:p>
    <w:p w14:paraId="68D42608" w14:textId="45DB62CA" w:rsidR="00E30DF5" w:rsidRP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you can check that every node is in replica set with </w:t>
      </w:r>
      <w:proofErr w:type="spellStart"/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rs.status</w:t>
      </w:r>
      <w:proofErr w:type="spellEnd"/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().</w:t>
      </w:r>
    </w:p>
    <w:p w14:paraId="4E285E78" w14:textId="239B3308" w:rsidR="00E30DF5" w:rsidRPr="00E30DF5" w:rsidRDefault="00E30DF5" w:rsidP="00E30DF5">
      <w:pPr>
        <w:pStyle w:val="ListParagraph"/>
        <w:numPr>
          <w:ilvl w:val="0"/>
          <w:numId w:val="25"/>
        </w:num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On every secondary node, </w:t>
      </w: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run </w:t>
      </w:r>
      <w:proofErr w:type="spellStart"/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rs.slave</w:t>
      </w:r>
      <w:proofErr w:type="spellEnd"/>
      <w:r w:rsidRPr="00E30DF5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()</w:t>
      </w:r>
      <w:r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to make secondary nodes slaves to get replicated from primary.</w:t>
      </w:r>
    </w:p>
    <w:p w14:paraId="47639A47" w14:textId="77777777" w:rsidR="00E30DF5" w:rsidRPr="00E30DF5" w:rsidRDefault="00E30DF5" w:rsidP="00E30DF5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</w:p>
    <w:p w14:paraId="4D6B2071" w14:textId="4AF0FB88" w:rsidR="00E30DF5" w:rsidRDefault="00F87FC0" w:rsidP="00F87FC0">
      <w:pPr>
        <w:pStyle w:val="Heading1"/>
      </w:pPr>
      <w:r>
        <w:lastRenderedPageBreak/>
        <w:t xml:space="preserve">MongoDB with no </w:t>
      </w:r>
      <w:r w:rsidR="00E05C95">
        <w:t>P</w:t>
      </w:r>
      <w:r>
        <w:t>artition:</w:t>
      </w:r>
    </w:p>
    <w:p w14:paraId="0991DF4B" w14:textId="4DE268AD" w:rsidR="00CE04BF" w:rsidRDefault="00F87FC0" w:rsidP="00CE04BF">
      <w:r>
        <w:t xml:space="preserve">I have created a </w:t>
      </w:r>
      <w:proofErr w:type="spellStart"/>
      <w:r w:rsidR="006E6A6A">
        <w:t>nodejs</w:t>
      </w:r>
      <w:proofErr w:type="spellEnd"/>
      <w:r>
        <w:t xml:space="preserve"> </w:t>
      </w:r>
      <w:r w:rsidR="00A54C90">
        <w:t xml:space="preserve">program to write the data to </w:t>
      </w:r>
      <w:proofErr w:type="spellStart"/>
      <w:r w:rsidR="00A54C90">
        <w:t>mongoDB</w:t>
      </w:r>
      <w:proofErr w:type="spellEnd"/>
      <w:r w:rsidR="00A54C90">
        <w:t>. The program will</w:t>
      </w:r>
      <w:r w:rsidR="006E6A6A">
        <w:t xml:space="preserve"> </w:t>
      </w:r>
      <w:r w:rsidR="00A54C90">
        <w:t>insert documents in primary node</w:t>
      </w:r>
      <w:r w:rsidR="006E6A6A">
        <w:t xml:space="preserve"> which is Master of a cluster</w:t>
      </w:r>
      <w:r w:rsidR="00A54C90">
        <w:t>. We will see that the data will get replicated to all nodes through secondary1 to secondary4</w:t>
      </w:r>
      <w:r w:rsidR="006E6A6A">
        <w:t xml:space="preserve"> (i.e. slaves)</w:t>
      </w:r>
      <w:r w:rsidR="00A54C90">
        <w:t>.</w:t>
      </w:r>
    </w:p>
    <w:p w14:paraId="4126D699" w14:textId="628FE879" w:rsid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D665F7" wp14:editId="419A38DD">
                <wp:simplePos x="0" y="0"/>
                <wp:positionH relativeFrom="column">
                  <wp:posOffset>2256587</wp:posOffset>
                </wp:positionH>
                <wp:positionV relativeFrom="paragraph">
                  <wp:posOffset>333375</wp:posOffset>
                </wp:positionV>
                <wp:extent cx="2260966" cy="669303"/>
                <wp:effectExtent l="0" t="0" r="12700" b="1651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966" cy="66930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380165" w14:textId="63E0E94F" w:rsidR="00CE04BF" w:rsidRDefault="00CE04BF" w:rsidP="00CE04BF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MongoDb</w:t>
                            </w:r>
                            <w:proofErr w:type="spellEnd"/>
                            <w:r>
                              <w:t xml:space="preserve"> Java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D665F7" id="Rounded Rectangle 25" o:spid="_x0000_s1026" style="position:absolute;margin-left:177.7pt;margin-top:26.25pt;width:178.05pt;height:52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" fillcolor="#ffc999 [1300]" strokecolor="#7f3c00 [1604]" strokeweight="1pt">
                <v:stroke joinstyle="miter"/>
                <v:textbox>
                  <w:txbxContent>
                    <w:p w14:paraId="2A380165" w14:textId="63E0E94F" w:rsidR="00CE04BF" w:rsidRDefault="00CE04BF" w:rsidP="00CE04BF">
                      <w:pPr>
                        <w:spacing w:after="0"/>
                        <w:jc w:val="center"/>
                      </w:pPr>
                      <w:proofErr w:type="spellStart"/>
                      <w:r>
                        <w:t>MongoDb</w:t>
                      </w:r>
                      <w:proofErr w:type="spellEnd"/>
                      <w:r>
                        <w:t xml:space="preserve"> Java Client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9E70333" w14:textId="592CC953" w:rsidR="00CE04BF" w:rsidRDefault="00CE04BF" w:rsidP="00CE04BF"/>
    <w:p w14:paraId="26344AF2" w14:textId="61AB2773" w:rsid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1548DB" wp14:editId="426883A1">
                <wp:simplePos x="0" y="0"/>
                <wp:positionH relativeFrom="column">
                  <wp:posOffset>3893179</wp:posOffset>
                </wp:positionH>
                <wp:positionV relativeFrom="paragraph">
                  <wp:posOffset>161578</wp:posOffset>
                </wp:positionV>
                <wp:extent cx="0" cy="1253778"/>
                <wp:effectExtent l="76200" t="0" r="63500" b="419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3778"/>
                        </a:xfrm>
                        <a:prstGeom prst="straightConnector1">
                          <a:avLst/>
                        </a:prstGeom>
                        <a:ln w="317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AAEB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306.55pt;margin-top:12.7pt;width:0;height:98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" strokecolor="#ff7a00 [3204]" strokeweight="2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80DA2F" wp14:editId="35D63713">
                <wp:simplePos x="0" y="0"/>
                <wp:positionH relativeFrom="column">
                  <wp:posOffset>2708056</wp:posOffset>
                </wp:positionH>
                <wp:positionV relativeFrom="paragraph">
                  <wp:posOffset>160007</wp:posOffset>
                </wp:positionV>
                <wp:extent cx="0" cy="1253778"/>
                <wp:effectExtent l="76200" t="0" r="63500" b="4191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3778"/>
                        </a:xfrm>
                        <a:prstGeom prst="straightConnector1">
                          <a:avLst/>
                        </a:prstGeom>
                        <a:ln w="317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453F2E" id="Straight Arrow Connector 26" o:spid="_x0000_s1026" type="#_x0000_t32" style="position:absolute;margin-left:213.25pt;margin-top:12.6pt;width:0;height:98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" strokecolor="#ff7a00 [3204]" strokeweight="2.5pt">
                <v:stroke endarrow="block" joinstyle="miter"/>
              </v:shape>
            </w:pict>
          </mc:Fallback>
        </mc:AlternateContent>
      </w:r>
    </w:p>
    <w:p w14:paraId="15DFC236" w14:textId="5317361A" w:rsidR="00CE04BF" w:rsidRDefault="00FC31C4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6B6102" wp14:editId="2E8C3343">
                <wp:simplePos x="0" y="0"/>
                <wp:positionH relativeFrom="column">
                  <wp:posOffset>2123860</wp:posOffset>
                </wp:positionH>
                <wp:positionV relativeFrom="paragraph">
                  <wp:posOffset>145441</wp:posOffset>
                </wp:positionV>
                <wp:extent cx="714322" cy="26733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14322" cy="267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E53CF" w14:textId="021BB47E" w:rsidR="00CE04BF" w:rsidRPr="00CE04BF" w:rsidRDefault="00FC31C4" w:rsidP="00CE04B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writes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B6102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7" type="#_x0000_t202" style="position:absolute;margin-left:167.25pt;margin-top:11.45pt;width:56.25pt;height:21.0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" filled="f" stroked="f" strokeweight=".5pt">
                <v:textbox>
                  <w:txbxContent>
                    <w:p w14:paraId="710E53CF" w14:textId="021BB47E" w:rsidR="00CE04BF" w:rsidRPr="00CE04BF" w:rsidRDefault="00FC31C4" w:rsidP="00CE04B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writes</w:t>
                      </w:r>
                    </w:p>
                  </w:txbxContent>
                </v:textbox>
              </v:shape>
            </w:pict>
          </mc:Fallback>
        </mc:AlternateContent>
      </w:r>
      <w:r w:rsidR="0081429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FAAE4F" wp14:editId="68413CCA">
                <wp:simplePos x="0" y="0"/>
                <wp:positionH relativeFrom="column">
                  <wp:posOffset>3358549</wp:posOffset>
                </wp:positionH>
                <wp:positionV relativeFrom="paragraph">
                  <wp:posOffset>177328</wp:posOffset>
                </wp:positionV>
                <wp:extent cx="650047" cy="2673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50047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F34256" w14:textId="5AE2D665" w:rsidR="0081429E" w:rsidRPr="00CE04BF" w:rsidRDefault="00FC31C4" w:rsidP="0081429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AAE4F" id="Text Box 30" o:spid="_x0000_s1028" type="#_x0000_t202" style="position:absolute;margin-left:264.45pt;margin-top:13.95pt;width:51.2pt;height:21.05pt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" filled="f" stroked="f" strokeweight=".5pt">
                <v:textbox>
                  <w:txbxContent>
                    <w:p w14:paraId="28F34256" w14:textId="5AE2D665" w:rsidR="0081429E" w:rsidRPr="00CE04BF" w:rsidRDefault="00FC31C4" w:rsidP="0081429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Reads</w:t>
                      </w:r>
                    </w:p>
                  </w:txbxContent>
                </v:textbox>
              </v:shape>
            </w:pict>
          </mc:Fallback>
        </mc:AlternateContent>
      </w:r>
    </w:p>
    <w:p w14:paraId="44BAAB0D" w14:textId="42FF2F3B" w:rsidR="00CE04BF" w:rsidRDefault="00CE04BF" w:rsidP="00CE04BF"/>
    <w:p w14:paraId="7C232A46" w14:textId="3051D5CB" w:rsid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6EEC07" wp14:editId="1446936F">
                <wp:simplePos x="0" y="0"/>
                <wp:positionH relativeFrom="column">
                  <wp:posOffset>1939231</wp:posOffset>
                </wp:positionH>
                <wp:positionV relativeFrom="paragraph">
                  <wp:posOffset>150495</wp:posOffset>
                </wp:positionV>
                <wp:extent cx="2856322" cy="537328"/>
                <wp:effectExtent l="0" t="0" r="13970" b="889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6322" cy="537328"/>
                        </a:xfrm>
                        <a:prstGeom prst="roundRect">
                          <a:avLst/>
                        </a:prstGeom>
                        <a:solidFill>
                          <a:srgbClr val="88B3E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787E8" w14:textId="66FFA077" w:rsidR="00CE04BF" w:rsidRDefault="00CE04BF" w:rsidP="00CE04B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Primary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6EEC07" id="Rounded Rectangle 10" o:spid="_x0000_s1029" style="position:absolute;margin-left:152.7pt;margin-top:11.85pt;width:224.9pt;height:42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" fillcolor="#88b3e5" strokecolor="#7f3c00 [1604]" strokeweight="1pt">
                <v:stroke joinstyle="miter"/>
                <v:textbox>
                  <w:txbxContent>
                    <w:p w14:paraId="145787E8" w14:textId="66FFA077" w:rsidR="00CE04BF" w:rsidRDefault="00CE04BF" w:rsidP="00CE04BF">
                      <w:pPr>
                        <w:spacing w:after="0" w:line="240" w:lineRule="auto"/>
                        <w:jc w:val="center"/>
                      </w:pPr>
                      <w:r>
                        <w:t>Primary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4496B0C" w14:textId="35C2B256" w:rsidR="00CE04BF" w:rsidRDefault="006E6A6A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803EC10" wp14:editId="0A2F8CAB">
                <wp:simplePos x="0" y="0"/>
                <wp:positionH relativeFrom="column">
                  <wp:posOffset>2880255</wp:posOffset>
                </wp:positionH>
                <wp:positionV relativeFrom="paragraph">
                  <wp:posOffset>296116</wp:posOffset>
                </wp:positionV>
                <wp:extent cx="1013933" cy="267334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933" cy="267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4451A" w14:textId="77777777" w:rsidR="006E6A6A" w:rsidRPr="006E6A6A" w:rsidRDefault="006E6A6A" w:rsidP="006E6A6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eastAsia="en-US"/>
                              </w:rPr>
                            </w:pPr>
                            <w:r w:rsidRPr="006E6A6A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eastAsia="en-US"/>
                              </w:rPr>
                              <w:t>54.145.195.42</w:t>
                            </w:r>
                          </w:p>
                          <w:p w14:paraId="428C874E" w14:textId="77777777" w:rsidR="006E6A6A" w:rsidRPr="00CE04BF" w:rsidRDefault="006E6A6A" w:rsidP="006E6A6A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3EC10" id="Text Box 49" o:spid="_x0000_s1030" type="#_x0000_t202" style="position:absolute;margin-left:226.8pt;margin-top:23.3pt;width:79.85pt;height:21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" filled="f" stroked="f" strokeweight=".5pt">
                <v:textbox>
                  <w:txbxContent>
                    <w:p w14:paraId="5D34451A" w14:textId="77777777" w:rsidR="006E6A6A" w:rsidRPr="006E6A6A" w:rsidRDefault="006E6A6A" w:rsidP="006E6A6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lang w:eastAsia="en-US"/>
                        </w:rPr>
                      </w:pPr>
                      <w:r w:rsidRPr="006E6A6A">
                        <w:rPr>
                          <w:rFonts w:ascii="Times New Roman" w:eastAsia="Times New Roman" w:hAnsi="Times New Roman" w:cs="Times New Roman"/>
                          <w:color w:val="auto"/>
                          <w:lang w:eastAsia="en-US"/>
                        </w:rPr>
                        <w:t>54.145.195.42</w:t>
                      </w:r>
                    </w:p>
                    <w:p w14:paraId="428C874E" w14:textId="77777777" w:rsidR="006E6A6A" w:rsidRPr="00CE04BF" w:rsidRDefault="006E6A6A" w:rsidP="006E6A6A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E04B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7C0446" wp14:editId="7F82C4D4">
                <wp:simplePos x="0" y="0"/>
                <wp:positionH relativeFrom="column">
                  <wp:posOffset>4331957</wp:posOffset>
                </wp:positionH>
                <wp:positionV relativeFrom="paragraph">
                  <wp:posOffset>268841</wp:posOffset>
                </wp:positionV>
                <wp:extent cx="45719" cy="2026763"/>
                <wp:effectExtent l="63500" t="12700" r="56515" b="311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26763"/>
                        </a:xfrm>
                        <a:prstGeom prst="straightConnector1">
                          <a:avLst/>
                        </a:prstGeom>
                        <a:ln w="444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77A8" id="Straight Arrow Connector 20" o:spid="_x0000_s1026" type="#_x0000_t32" style="position:absolute;margin-left:341.1pt;margin-top:21.15pt;width:3.6pt;height:159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" strokecolor="#ff7a00 [3204]" strokeweight="3.5pt">
                <v:stroke endarrow="block" joinstyle="miter"/>
              </v:shape>
            </w:pict>
          </mc:Fallback>
        </mc:AlternateContent>
      </w:r>
      <w:r w:rsidR="00CE04B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A9AEEF" wp14:editId="4CB17677">
                <wp:simplePos x="0" y="0"/>
                <wp:positionH relativeFrom="column">
                  <wp:posOffset>2568575</wp:posOffset>
                </wp:positionH>
                <wp:positionV relativeFrom="paragraph">
                  <wp:posOffset>268605</wp:posOffset>
                </wp:positionV>
                <wp:extent cx="45085" cy="2026285"/>
                <wp:effectExtent l="63500" t="12700" r="56515" b="3111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026285"/>
                        </a:xfrm>
                        <a:prstGeom prst="straightConnector1">
                          <a:avLst/>
                        </a:prstGeom>
                        <a:ln w="444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BAF93" id="Straight Arrow Connector 19" o:spid="_x0000_s1026" type="#_x0000_t32" style="position:absolute;margin-left:202.25pt;margin-top:21.15pt;width:3.55pt;height:159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" strokecolor="#ff7a00 [3204]" strokeweight="3.5pt">
                <v:stroke endarrow="block" joinstyle="miter"/>
              </v:shape>
            </w:pict>
          </mc:Fallback>
        </mc:AlternateContent>
      </w:r>
      <w:r w:rsidR="00CE04B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9DD4B8" wp14:editId="2C5F2236">
                <wp:simplePos x="0" y="0"/>
                <wp:positionH relativeFrom="column">
                  <wp:posOffset>4679950</wp:posOffset>
                </wp:positionH>
                <wp:positionV relativeFrom="paragraph">
                  <wp:posOffset>271780</wp:posOffset>
                </wp:positionV>
                <wp:extent cx="1177925" cy="976630"/>
                <wp:effectExtent l="25400" t="25400" r="41275" b="266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925" cy="976630"/>
                        </a:xfrm>
                        <a:prstGeom prst="straightConnector1">
                          <a:avLst/>
                        </a:prstGeom>
                        <a:ln w="444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4304A" id="Straight Arrow Connector 18" o:spid="_x0000_s1026" type="#_x0000_t32" style="position:absolute;margin-left:368.5pt;margin-top:21.4pt;width:92.75pt;height:76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" strokecolor="#ff7a00 [3204]" strokeweight="3.5pt">
                <v:stroke endarrow="block" joinstyle="miter"/>
              </v:shape>
            </w:pict>
          </mc:Fallback>
        </mc:AlternateContent>
      </w:r>
      <w:r w:rsidR="00CE04B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66BDFE" wp14:editId="43FEC590">
                <wp:simplePos x="0" y="0"/>
                <wp:positionH relativeFrom="column">
                  <wp:posOffset>1138758</wp:posOffset>
                </wp:positionH>
                <wp:positionV relativeFrom="paragraph">
                  <wp:posOffset>266542</wp:posOffset>
                </wp:positionV>
                <wp:extent cx="980388" cy="1046493"/>
                <wp:effectExtent l="25400" t="25400" r="10795" b="3302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0388" cy="1046493"/>
                        </a:xfrm>
                        <a:prstGeom prst="straightConnector1">
                          <a:avLst/>
                        </a:prstGeom>
                        <a:ln w="4445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365FF4" id="Straight Arrow Connector 17" o:spid="_x0000_s1026" type="#_x0000_t32" style="position:absolute;margin-left:89.65pt;margin-top:21pt;width:77.2pt;height:82.4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" strokecolor="#ff7a00 [3204]" strokeweight="3.5pt">
                <v:stroke endarrow="block" joinstyle="miter"/>
              </v:shape>
            </w:pict>
          </mc:Fallback>
        </mc:AlternateContent>
      </w:r>
    </w:p>
    <w:p w14:paraId="2F5BED7B" w14:textId="36614255" w:rsid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6BAB54" wp14:editId="3198C2E3">
                <wp:simplePos x="0" y="0"/>
                <wp:positionH relativeFrom="column">
                  <wp:posOffset>4936837</wp:posOffset>
                </wp:positionH>
                <wp:positionV relativeFrom="paragraph">
                  <wp:posOffset>128362</wp:posOffset>
                </wp:positionV>
                <wp:extent cx="1117600" cy="275982"/>
                <wp:effectExtent l="0" t="254000" r="0" b="2578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3120764" flipV="1">
                          <a:off x="0" y="0"/>
                          <a:ext cx="1117600" cy="2759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5C7506" w14:textId="77777777" w:rsidR="00CE04BF" w:rsidRPr="00CE04BF" w:rsidRDefault="00CE04BF" w:rsidP="00CE04BF">
                            <w:r w:rsidRPr="00CE04BF">
                              <w:t>Replication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BAB54" id="Text Box 22" o:spid="_x0000_s1030" type="#_x0000_t202" style="position:absolute;margin-left:388.75pt;margin-top:10.1pt;width:88pt;height:21.75pt;rotation:9261587fd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" filled="f" stroked="f" strokeweight=".5pt">
                <v:textbox>
                  <w:txbxContent>
                    <w:p w14:paraId="605C7506" w14:textId="77777777" w:rsidR="00CE04BF" w:rsidRPr="00CE04BF" w:rsidRDefault="00CE04BF" w:rsidP="00CE04BF">
                      <w:r w:rsidRPr="00CE04BF">
                        <w:t>Replication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501035" wp14:editId="76D16A97">
                <wp:simplePos x="0" y="0"/>
                <wp:positionH relativeFrom="column">
                  <wp:posOffset>930267</wp:posOffset>
                </wp:positionH>
                <wp:positionV relativeFrom="paragraph">
                  <wp:posOffset>37054</wp:posOffset>
                </wp:positionV>
                <wp:extent cx="1117658" cy="267487"/>
                <wp:effectExtent l="196532" t="0" r="196533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721710">
                          <a:off x="0" y="0"/>
                          <a:ext cx="1117658" cy="2674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055F4" w14:textId="010EEF80" w:rsidR="00CE04BF" w:rsidRPr="00CE04BF" w:rsidRDefault="00CE04BF">
                            <w:r w:rsidRPr="00CE04BF">
                              <w:t>Replication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01035" id="Text Box 21" o:spid="_x0000_s1031" type="#_x0000_t202" style="position:absolute;margin-left:73.25pt;margin-top:2.9pt;width:88pt;height:21.05pt;rotation:-3143860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" filled="f" stroked="f" strokeweight=".5pt">
                <v:textbox>
                  <w:txbxContent>
                    <w:p w14:paraId="6F8055F4" w14:textId="010EEF80" w:rsidR="00CE04BF" w:rsidRPr="00CE04BF" w:rsidRDefault="00CE04BF">
                      <w:r w:rsidRPr="00CE04BF">
                        <w:t>Replication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91DB151" w14:textId="2F0DF0F1" w:rsid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BD2A87" wp14:editId="39A373FD">
                <wp:simplePos x="0" y="0"/>
                <wp:positionH relativeFrom="column">
                  <wp:posOffset>5295265</wp:posOffset>
                </wp:positionH>
                <wp:positionV relativeFrom="paragraph">
                  <wp:posOffset>403860</wp:posOffset>
                </wp:positionV>
                <wp:extent cx="1818640" cy="537210"/>
                <wp:effectExtent l="0" t="0" r="10160" b="889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40" cy="53721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1C56C" w14:textId="19ED8235" w:rsidR="00CE04BF" w:rsidRDefault="00CE04BF" w:rsidP="00CE04B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Secondary1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BD2A87" id="Rounded Rectangle 14" o:spid="_x0000_s1032" style="position:absolute;margin-left:416.95pt;margin-top:31.8pt;width:143.2pt;height:42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" fillcolor="#d7e7b5 [1302]" strokecolor="#7f3c00 [1604]" strokeweight="1pt">
                <v:stroke joinstyle="miter"/>
                <v:textbox>
                  <w:txbxContent>
                    <w:p w14:paraId="77F1C56C" w14:textId="19ED8235" w:rsidR="00CE04BF" w:rsidRDefault="00CE04BF" w:rsidP="00CE04BF">
                      <w:pPr>
                        <w:spacing w:after="0" w:line="240" w:lineRule="auto"/>
                        <w:jc w:val="center"/>
                      </w:pPr>
                      <w:r>
                        <w:t>Secondary1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967D82" wp14:editId="2B820617">
                <wp:simplePos x="0" y="0"/>
                <wp:positionH relativeFrom="column">
                  <wp:posOffset>3984129</wp:posOffset>
                </wp:positionH>
                <wp:positionV relativeFrom="paragraph">
                  <wp:posOffset>142222</wp:posOffset>
                </wp:positionV>
                <wp:extent cx="1117658" cy="267487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17658" cy="2674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E6217" w14:textId="77777777" w:rsidR="00CE04BF" w:rsidRPr="00CE04BF" w:rsidRDefault="00CE04BF" w:rsidP="00CE04BF">
                            <w:r w:rsidRPr="00CE04BF">
                              <w:t>Replication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67D82" id="Text Box 24" o:spid="_x0000_s1033" type="#_x0000_t202" style="position:absolute;margin-left:313.7pt;margin-top:11.2pt;width:88pt;height:21.0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" filled="f" stroked="f" strokeweight=".5pt">
                <v:textbox>
                  <w:txbxContent>
                    <w:p w14:paraId="038E6217" w14:textId="77777777" w:rsidR="00CE04BF" w:rsidRPr="00CE04BF" w:rsidRDefault="00CE04BF" w:rsidP="00CE04BF">
                      <w:r w:rsidRPr="00CE04BF">
                        <w:t>Replication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67CCEF" wp14:editId="63AD1F15">
                <wp:simplePos x="0" y="0"/>
                <wp:positionH relativeFrom="column">
                  <wp:posOffset>2289499</wp:posOffset>
                </wp:positionH>
                <wp:positionV relativeFrom="paragraph">
                  <wp:posOffset>142740</wp:posOffset>
                </wp:positionV>
                <wp:extent cx="1117658" cy="267487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17658" cy="2674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159382" w14:textId="77777777" w:rsidR="00CE04BF" w:rsidRPr="00CE04BF" w:rsidRDefault="00CE04BF" w:rsidP="00CE04BF">
                            <w:r w:rsidRPr="00CE04BF">
                              <w:t>Replication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CCEF" id="Text Box 23" o:spid="_x0000_s1034" type="#_x0000_t202" style="position:absolute;margin-left:180.3pt;margin-top:11.25pt;width:88pt;height:21.0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" filled="f" stroked="f" strokeweight=".5pt">
                <v:textbox>
                  <w:txbxContent>
                    <w:p w14:paraId="78159382" w14:textId="77777777" w:rsidR="00CE04BF" w:rsidRPr="00CE04BF" w:rsidRDefault="00CE04BF" w:rsidP="00CE04BF">
                      <w:r w:rsidRPr="00CE04BF">
                        <w:t>Replication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B8B822" wp14:editId="7B7D8537">
                <wp:simplePos x="0" y="0"/>
                <wp:positionH relativeFrom="column">
                  <wp:posOffset>-434340</wp:posOffset>
                </wp:positionH>
                <wp:positionV relativeFrom="paragraph">
                  <wp:posOffset>469763</wp:posOffset>
                </wp:positionV>
                <wp:extent cx="1866507" cy="537210"/>
                <wp:effectExtent l="0" t="0" r="13335" b="889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507" cy="53721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BDFAE9" w14:textId="18FAD5CB" w:rsidR="00CE04BF" w:rsidRDefault="00CE04BF" w:rsidP="00CE04B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Secondary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B8B822" id="Rounded Rectangle 11" o:spid="_x0000_s1035" style="position:absolute;margin-left:-34.2pt;margin-top:37pt;width:146.95pt;height:4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" fillcolor="#d7e7b5 [1302]" strokecolor="#7f3c00 [1604]" strokeweight="1pt">
                <v:stroke joinstyle="miter"/>
                <v:textbox>
                  <w:txbxContent>
                    <w:p w14:paraId="00BDFAE9" w14:textId="18FAD5CB" w:rsidR="00CE04BF" w:rsidRDefault="00CE04BF" w:rsidP="00CE04BF">
                      <w:pPr>
                        <w:spacing w:after="0" w:line="240" w:lineRule="auto"/>
                        <w:jc w:val="center"/>
                      </w:pPr>
                      <w:r>
                        <w:t>Secondary 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1FBD23" w14:textId="3A578A97" w:rsidR="00CE04BF" w:rsidRPr="00CE04BF" w:rsidRDefault="00CE04BF" w:rsidP="00CE04B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D52EB6" wp14:editId="6F8D5A58">
                <wp:simplePos x="0" y="0"/>
                <wp:positionH relativeFrom="column">
                  <wp:posOffset>3834922</wp:posOffset>
                </wp:positionH>
                <wp:positionV relativeFrom="paragraph">
                  <wp:posOffset>1028065</wp:posOffset>
                </wp:positionV>
                <wp:extent cx="1818653" cy="537328"/>
                <wp:effectExtent l="0" t="0" r="10160" b="889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53" cy="537328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55E0C" w14:textId="6F4420CF" w:rsidR="00CE04BF" w:rsidRDefault="00CE04BF" w:rsidP="00CE04B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Secondary2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52EB6" id="Rounded Rectangle 16" o:spid="_x0000_s1036" style="position:absolute;margin-left:301.95pt;margin-top:80.95pt;width:143.2pt;height:42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" fillcolor="#d7e7b5 [1302]" strokecolor="#7f3c00 [1604]" strokeweight="1pt">
                <v:stroke joinstyle="miter"/>
                <v:textbox>
                  <w:txbxContent>
                    <w:p w14:paraId="65E55E0C" w14:textId="6F4420CF" w:rsidR="00CE04BF" w:rsidRDefault="00CE04BF" w:rsidP="00CE04BF">
                      <w:pPr>
                        <w:spacing w:after="0" w:line="240" w:lineRule="auto"/>
                        <w:jc w:val="center"/>
                      </w:pPr>
                      <w:r>
                        <w:t>Secondary</w:t>
                      </w:r>
                      <w: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29EE8E" wp14:editId="6899A36A">
                <wp:simplePos x="0" y="0"/>
                <wp:positionH relativeFrom="column">
                  <wp:posOffset>1506521</wp:posOffset>
                </wp:positionH>
                <wp:positionV relativeFrom="paragraph">
                  <wp:posOffset>1027587</wp:posOffset>
                </wp:positionV>
                <wp:extent cx="1818653" cy="537328"/>
                <wp:effectExtent l="0" t="0" r="10160" b="889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53" cy="537328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38B4E" w14:textId="4AC3F7C6" w:rsidR="00CE04BF" w:rsidRDefault="00CE04BF" w:rsidP="00CE04B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Secondary3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29EE8E" id="Rounded Rectangle 15" o:spid="_x0000_s1037" style="position:absolute;margin-left:118.6pt;margin-top:80.9pt;width:143.2pt;height:42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" fillcolor="#d7e7b5 [1302]" strokecolor="#7f3c00 [1604]" strokeweight="1pt">
                <v:stroke joinstyle="miter"/>
                <v:textbox>
                  <w:txbxContent>
                    <w:p w14:paraId="43538B4E" w14:textId="4AC3F7C6" w:rsidR="00CE04BF" w:rsidRDefault="00CE04BF" w:rsidP="00CE04BF">
                      <w:pPr>
                        <w:spacing w:after="0" w:line="240" w:lineRule="auto"/>
                        <w:jc w:val="center"/>
                      </w:pPr>
                      <w:r>
                        <w:t>Secondary</w:t>
                      </w:r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C3C336D" w14:textId="24E30EFC" w:rsidR="0029267F" w:rsidRDefault="006E6A6A" w:rsidP="0029267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33466FC" wp14:editId="6865AA85">
                <wp:simplePos x="0" y="0"/>
                <wp:positionH relativeFrom="column">
                  <wp:posOffset>-122713</wp:posOffset>
                </wp:positionH>
                <wp:positionV relativeFrom="paragraph">
                  <wp:posOffset>271414</wp:posOffset>
                </wp:positionV>
                <wp:extent cx="1013933" cy="267334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933" cy="267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4B9865" w14:textId="77777777" w:rsidR="006E6A6A" w:rsidRPr="006E6A6A" w:rsidRDefault="006E6A6A" w:rsidP="006E6A6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eastAsia="en-US"/>
                              </w:rPr>
                            </w:pPr>
                            <w:r w:rsidRPr="006E6A6A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eastAsia="en-US"/>
                              </w:rPr>
                              <w:t>52.202.192.206</w:t>
                            </w:r>
                          </w:p>
                          <w:p w14:paraId="74ED15A3" w14:textId="77777777" w:rsidR="006E6A6A" w:rsidRPr="00CE04BF" w:rsidRDefault="006E6A6A" w:rsidP="006E6A6A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466FC" id="Text Box 12" o:spid="_x0000_s1039" type="#_x0000_t202" style="position:absolute;margin-left:-9.65pt;margin-top:21.35pt;width:79.85pt;height:21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" filled="f" stroked="f" strokeweight=".5pt">
                <v:textbox>
                  <w:txbxContent>
                    <w:p w14:paraId="1F4B9865" w14:textId="77777777" w:rsidR="006E6A6A" w:rsidRPr="006E6A6A" w:rsidRDefault="006E6A6A" w:rsidP="006E6A6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lang w:eastAsia="en-US"/>
                        </w:rPr>
                      </w:pPr>
                      <w:r w:rsidRPr="006E6A6A">
                        <w:rPr>
                          <w:rFonts w:ascii="Times New Roman" w:eastAsia="Times New Roman" w:hAnsi="Times New Roman" w:cs="Times New Roman"/>
                          <w:color w:val="auto"/>
                          <w:lang w:eastAsia="en-US"/>
                        </w:rPr>
                        <w:t>52.202.192.206</w:t>
                      </w:r>
                    </w:p>
                    <w:p w14:paraId="74ED15A3" w14:textId="77777777" w:rsidR="006E6A6A" w:rsidRPr="00CE04BF" w:rsidRDefault="006E6A6A" w:rsidP="006E6A6A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3D5B79" wp14:editId="0D85879A">
                <wp:simplePos x="0" y="0"/>
                <wp:positionH relativeFrom="column">
                  <wp:posOffset>5858896</wp:posOffset>
                </wp:positionH>
                <wp:positionV relativeFrom="paragraph">
                  <wp:posOffset>163280</wp:posOffset>
                </wp:positionV>
                <wp:extent cx="1013933" cy="267334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933" cy="267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161AD" w14:textId="77777777" w:rsidR="006E6A6A" w:rsidRPr="006E6A6A" w:rsidRDefault="006E6A6A" w:rsidP="006E6A6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eastAsia="en-US"/>
                              </w:rPr>
                            </w:pPr>
                            <w:r w:rsidRPr="006E6A6A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eastAsia="en-US"/>
                              </w:rPr>
                              <w:t>3.81.242.72</w:t>
                            </w:r>
                          </w:p>
                          <w:p w14:paraId="35CC7749" w14:textId="66B8E6F6" w:rsidR="006E6A6A" w:rsidRPr="00CE04BF" w:rsidRDefault="006E6A6A" w:rsidP="006E6A6A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D5B79" id="Text Box 4" o:spid="_x0000_s1040" type="#_x0000_t202" style="position:absolute;margin-left:461.35pt;margin-top:12.85pt;width:79.85pt;height:21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" filled="f" stroked="f" strokeweight=".5pt">
                <v:textbox>
                  <w:txbxContent>
                    <w:p w14:paraId="5E8161AD" w14:textId="77777777" w:rsidR="006E6A6A" w:rsidRPr="006E6A6A" w:rsidRDefault="006E6A6A" w:rsidP="006E6A6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lang w:eastAsia="en-US"/>
                        </w:rPr>
                      </w:pPr>
                      <w:r w:rsidRPr="006E6A6A">
                        <w:rPr>
                          <w:rFonts w:ascii="Times New Roman" w:eastAsia="Times New Roman" w:hAnsi="Times New Roman" w:cs="Times New Roman"/>
                          <w:color w:val="auto"/>
                          <w:lang w:eastAsia="en-US"/>
                        </w:rPr>
                        <w:t>3.81.242.72</w:t>
                      </w:r>
                    </w:p>
                    <w:p w14:paraId="35CC7749" w14:textId="66B8E6F6" w:rsidR="006E6A6A" w:rsidRPr="00CE04BF" w:rsidRDefault="006E6A6A" w:rsidP="006E6A6A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B474FD" wp14:editId="13DCA0F1">
                <wp:simplePos x="0" y="0"/>
                <wp:positionH relativeFrom="column">
                  <wp:posOffset>4283737</wp:posOffset>
                </wp:positionH>
                <wp:positionV relativeFrom="paragraph">
                  <wp:posOffset>1221073</wp:posOffset>
                </wp:positionV>
                <wp:extent cx="1013933" cy="267334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933" cy="267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6E7AA" w14:textId="77777777" w:rsidR="006E6A6A" w:rsidRPr="006E6A6A" w:rsidRDefault="006E6A6A" w:rsidP="006E6A6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eastAsia="en-US"/>
                              </w:rPr>
                            </w:pPr>
                            <w:r w:rsidRPr="006E6A6A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eastAsia="en-US"/>
                              </w:rPr>
                              <w:t>3.209.66.95</w:t>
                            </w:r>
                          </w:p>
                          <w:p w14:paraId="696B5240" w14:textId="77777777" w:rsidR="006E6A6A" w:rsidRPr="00CE04BF" w:rsidRDefault="006E6A6A" w:rsidP="006E6A6A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474FD" id="Text Box 13" o:spid="_x0000_s1041" type="#_x0000_t202" style="position:absolute;margin-left:337.3pt;margin-top:96.15pt;width:79.85pt;height:21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" filled="f" stroked="f" strokeweight=".5pt">
                <v:textbox>
                  <w:txbxContent>
                    <w:p w14:paraId="1216E7AA" w14:textId="77777777" w:rsidR="006E6A6A" w:rsidRPr="006E6A6A" w:rsidRDefault="006E6A6A" w:rsidP="006E6A6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lang w:eastAsia="en-US"/>
                        </w:rPr>
                      </w:pPr>
                      <w:r w:rsidRPr="006E6A6A">
                        <w:rPr>
                          <w:rFonts w:ascii="Times New Roman" w:eastAsia="Times New Roman" w:hAnsi="Times New Roman" w:cs="Times New Roman"/>
                          <w:color w:val="auto"/>
                          <w:lang w:eastAsia="en-US"/>
                        </w:rPr>
                        <w:t>3.209.66.95</w:t>
                      </w:r>
                    </w:p>
                    <w:p w14:paraId="696B5240" w14:textId="77777777" w:rsidR="006E6A6A" w:rsidRPr="00CE04BF" w:rsidRDefault="006E6A6A" w:rsidP="006E6A6A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CFFC18D" wp14:editId="6F81AD80">
                <wp:simplePos x="0" y="0"/>
                <wp:positionH relativeFrom="column">
                  <wp:posOffset>1819006</wp:posOffset>
                </wp:positionH>
                <wp:positionV relativeFrom="paragraph">
                  <wp:posOffset>1220739</wp:posOffset>
                </wp:positionV>
                <wp:extent cx="1013933" cy="267334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933" cy="2673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EA0467" w14:textId="77777777" w:rsidR="006E6A6A" w:rsidRPr="006E6A6A" w:rsidRDefault="006E6A6A" w:rsidP="006E6A6A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eastAsia="en-US"/>
                              </w:rPr>
                            </w:pPr>
                            <w:r w:rsidRPr="006E6A6A"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eastAsia="en-US"/>
                              </w:rPr>
                              <w:t>3.85.252.30</w:t>
                            </w:r>
                          </w:p>
                          <w:p w14:paraId="5767D3D0" w14:textId="77777777" w:rsidR="006E6A6A" w:rsidRPr="00CE04BF" w:rsidRDefault="006E6A6A" w:rsidP="006E6A6A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FC18D" id="Text Box 29" o:spid="_x0000_s1042" type="#_x0000_t202" style="position:absolute;margin-left:143.25pt;margin-top:96.1pt;width:79.85pt;height:21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" filled="f" stroked="f" strokeweight=".5pt">
                <v:textbox>
                  <w:txbxContent>
                    <w:p w14:paraId="5CEA0467" w14:textId="77777777" w:rsidR="006E6A6A" w:rsidRPr="006E6A6A" w:rsidRDefault="006E6A6A" w:rsidP="006E6A6A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auto"/>
                          <w:lang w:eastAsia="en-US"/>
                        </w:rPr>
                      </w:pPr>
                      <w:r w:rsidRPr="006E6A6A">
                        <w:rPr>
                          <w:rFonts w:ascii="Times New Roman" w:eastAsia="Times New Roman" w:hAnsi="Times New Roman" w:cs="Times New Roman"/>
                          <w:color w:val="auto"/>
                          <w:lang w:eastAsia="en-US"/>
                        </w:rPr>
                        <w:t>3.85.252.30</w:t>
                      </w:r>
                    </w:p>
                    <w:p w14:paraId="5767D3D0" w14:textId="77777777" w:rsidR="006E6A6A" w:rsidRPr="00CE04BF" w:rsidRDefault="006E6A6A" w:rsidP="006E6A6A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E75B06E" w14:textId="77777777" w:rsidR="00F375A1" w:rsidRDefault="00F375A1" w:rsidP="00CE04BF">
      <w:pPr>
        <w:pStyle w:val="Heading2"/>
      </w:pPr>
    </w:p>
    <w:p w14:paraId="05B5C7EC" w14:textId="6D41DE0D" w:rsidR="00F375A1" w:rsidRDefault="00F375A1" w:rsidP="00CE04BF">
      <w:pPr>
        <w:pStyle w:val="Heading2"/>
      </w:pPr>
    </w:p>
    <w:p w14:paraId="12F08E5D" w14:textId="31924028" w:rsidR="00F375A1" w:rsidRDefault="00F375A1" w:rsidP="00F375A1"/>
    <w:p w14:paraId="52B4051D" w14:textId="77777777" w:rsidR="00F375A1" w:rsidRPr="00F375A1" w:rsidRDefault="00F375A1" w:rsidP="00F375A1"/>
    <w:p w14:paraId="48A97EC9" w14:textId="77777777" w:rsidR="00F375A1" w:rsidRDefault="00F375A1" w:rsidP="00CE04BF">
      <w:pPr>
        <w:pStyle w:val="Heading2"/>
      </w:pPr>
    </w:p>
    <w:p w14:paraId="0D68BBF1" w14:textId="77777777" w:rsidR="00F375A1" w:rsidRDefault="00F375A1" w:rsidP="00CE04BF">
      <w:pPr>
        <w:pStyle w:val="Heading2"/>
      </w:pPr>
    </w:p>
    <w:p w14:paraId="172574B8" w14:textId="77777777" w:rsidR="00F375A1" w:rsidRDefault="00F375A1" w:rsidP="00CE04BF">
      <w:pPr>
        <w:pStyle w:val="Heading2"/>
      </w:pPr>
    </w:p>
    <w:p w14:paraId="1D4DD531" w14:textId="2F9F8335" w:rsidR="00F375A1" w:rsidRDefault="00D97E8E" w:rsidP="00F375A1">
      <w:pPr>
        <w:pStyle w:val="Heading2"/>
      </w:pPr>
      <w:r>
        <w:t>NodeJS Code:</w:t>
      </w:r>
    </w:p>
    <w:p w14:paraId="157965C4" w14:textId="77777777" w:rsidR="00F375A1" w:rsidRPr="00F375A1" w:rsidRDefault="00F375A1" w:rsidP="00F375A1">
      <w:pPr>
        <w:pStyle w:val="Heading2"/>
      </w:pPr>
    </w:p>
    <w:p w14:paraId="75377967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</w:p>
    <w:p w14:paraId="6C395422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var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MongoClient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= require('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mongodb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').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MongoClient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,</w:t>
      </w:r>
    </w:p>
    <w:p w14:paraId="6E5D95F5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f = require('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util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').format,</w:t>
      </w:r>
    </w:p>
    <w:p w14:paraId="174ED0B7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fs = require('fs');</w:t>
      </w:r>
    </w:p>
    <w:p w14:paraId="45A9C7EF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</w:p>
    <w:p w14:paraId="1D67F24B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// Connect validating the returned certificates from the server</w:t>
      </w:r>
    </w:p>
    <w:p w14:paraId="37C6F240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var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mongo_uri='mongodb://admin:admin123@54.145.195.42:27017,3.81.242.72:27017,'+</w:t>
      </w:r>
    </w:p>
    <w:p w14:paraId="66485445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'3.209.66.95:27017,3.85.252.30:27017,52.202.192.206:27017/?replicaSet=cmpe281&amp;authSource=admin';</w:t>
      </w:r>
    </w:p>
    <w:p w14:paraId="7FD5BECB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var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options = {</w:t>
      </w:r>
    </w:p>
    <w:p w14:paraId="460568E2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useNewUrlParser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: true,</w:t>
      </w:r>
    </w:p>
    <w:p w14:paraId="589578BF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server: { </w:t>
      </w:r>
    </w:p>
    <w:p w14:paraId="79461EA2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autoReconnect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: true,</w:t>
      </w:r>
    </w:p>
    <w:p w14:paraId="12123899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connectWithNoPrimary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: true,</w:t>
      </w:r>
    </w:p>
    <w:p w14:paraId="6011EFEA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reconnectTries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: 100,</w:t>
      </w:r>
    </w:p>
    <w:p w14:paraId="2B2DD5E7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socketOptions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: {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keepAlive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: 1,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connectTimeoutMS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: 60000,socketTimeoutMS:90000 } </w:t>
      </w:r>
    </w:p>
    <w:p w14:paraId="1873B5FE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},</w:t>
      </w:r>
    </w:p>
    <w:p w14:paraId="2A199828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replSet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:{</w:t>
      </w:r>
    </w:p>
    <w:p w14:paraId="32EF09ED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socketOptions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: {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keepAlive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: 1,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connectTimeoutMS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: 60000,socketTimeoutMS:90000 },</w:t>
      </w:r>
    </w:p>
    <w:p w14:paraId="175CA94F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connectWithNoPrimary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: true</w:t>
      </w:r>
    </w:p>
    <w:p w14:paraId="58D7F7DE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}};</w:t>
      </w:r>
    </w:p>
    <w:p w14:paraId="704CD404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var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id =0;</w:t>
      </w:r>
    </w:p>
    <w:p w14:paraId="4E6E8B86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MongoClient.connect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mongo_uri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, options, function(err,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db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){</w:t>
      </w:r>
    </w:p>
    <w:p w14:paraId="01EB6714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if(err){</w:t>
      </w:r>
    </w:p>
    <w:p w14:paraId="3EDE241C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console.log(err);</w:t>
      </w:r>
    </w:p>
    <w:p w14:paraId="6B1C28B4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} </w:t>
      </w:r>
    </w:p>
    <w:p w14:paraId="32526CC4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db.topology.on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('left', data =&gt; console.log('-&gt; left', data));</w:t>
      </w:r>
    </w:p>
    <w:p w14:paraId="1F2359EC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db.topology.on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('joined', data =&gt; console.log('-&gt; joined', data));</w:t>
      </w:r>
    </w:p>
    <w:p w14:paraId="2A3D677C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var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test =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db.db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("test");</w:t>
      </w:r>
    </w:p>
    <w:p w14:paraId="10B7D518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var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products =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test.collection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("products");</w:t>
      </w:r>
    </w:p>
    <w:p w14:paraId="7776B369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</w:p>
    <w:p w14:paraId="1FCDBE1B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function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insertDocument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(){  </w:t>
      </w:r>
    </w:p>
    <w:p w14:paraId="3302C822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++id;</w:t>
      </w:r>
    </w:p>
    <w:p w14:paraId="0CC48E48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  products.insertOne({'id':id,'name':"product"+id},function(err,inserted){</w:t>
      </w:r>
    </w:p>
    <w:p w14:paraId="6B931008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      if (err) throw err;</w:t>
      </w:r>
    </w:p>
    <w:p w14:paraId="03DB05BC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      console.log("[INFO] - Successfully inserted "+id+" document.");</w:t>
      </w:r>
    </w:p>
    <w:p w14:paraId="0477B679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  });  </w:t>
      </w:r>
    </w:p>
    <w:p w14:paraId="7F9FE3C5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</w:t>
      </w:r>
    </w:p>
    <w:p w14:paraId="33F1F607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// Delayed for 1 sec then dispatch another insert</w:t>
      </w:r>
    </w:p>
    <w:p w14:paraId="64782EF3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if(id&lt;10){</w:t>
      </w:r>
    </w:p>
    <w:p w14:paraId="71AE1A42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setTimeout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insertDocument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, 1000);</w:t>
      </w:r>
    </w:p>
    <w:p w14:paraId="3F324B17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lastRenderedPageBreak/>
        <w:t xml:space="preserve">          }</w:t>
      </w:r>
    </w:p>
    <w:p w14:paraId="0777879A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else if(id&gt;=10){         </w:t>
      </w:r>
    </w:p>
    <w:p w14:paraId="0F99D50C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setTimeout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(function(){</w:t>
      </w:r>
    </w:p>
    <w:p w14:paraId="1B8EE662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products.find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({}).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toArray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(function(err, result) {</w:t>
      </w:r>
    </w:p>
    <w:p w14:paraId="5428F9D8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    if(err) throw err;</w:t>
      </w:r>
    </w:p>
    <w:p w14:paraId="4305AECE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    console.log("Fetching Data from DB....");</w:t>
      </w:r>
    </w:p>
    <w:p w14:paraId="4C0FFEC9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    console.log(result);</w:t>
      </w:r>
    </w:p>
    <w:p w14:paraId="1CAE38B8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  })},1000);</w:t>
      </w:r>
    </w:p>
    <w:p w14:paraId="62C29A32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</w:t>
      </w:r>
    </w:p>
    <w:p w14:paraId="5EA26893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  }</w:t>
      </w:r>
    </w:p>
    <w:p w14:paraId="1792A546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}</w:t>
      </w:r>
    </w:p>
    <w:p w14:paraId="6FDB280C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      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setTimeout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(</w:t>
      </w:r>
      <w:proofErr w:type="spellStart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insertDocument</w:t>
      </w:r>
      <w:proofErr w:type="spellEnd"/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, 1000);</w:t>
      </w:r>
    </w:p>
    <w:p w14:paraId="459C4859" w14:textId="77777777" w:rsidR="00F375A1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</w:p>
    <w:p w14:paraId="441D14B2" w14:textId="17905F11" w:rsidR="00D97E8E" w:rsidRPr="00F375A1" w:rsidRDefault="00F375A1" w:rsidP="00F375A1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r w:rsidRPr="00F375A1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 });</w:t>
      </w:r>
    </w:p>
    <w:p w14:paraId="106A8491" w14:textId="77777777" w:rsidR="00F375A1" w:rsidRDefault="00F375A1" w:rsidP="00CE04BF">
      <w:pPr>
        <w:pStyle w:val="Heading2"/>
      </w:pPr>
    </w:p>
    <w:p w14:paraId="1712376D" w14:textId="77777777" w:rsidR="00F375A1" w:rsidRDefault="00F375A1" w:rsidP="00CE04BF">
      <w:pPr>
        <w:pStyle w:val="Heading2"/>
      </w:pPr>
    </w:p>
    <w:p w14:paraId="6D173238" w14:textId="616C6958" w:rsidR="00CE04BF" w:rsidRDefault="00CE04BF" w:rsidP="00CE04BF">
      <w:pPr>
        <w:pStyle w:val="Heading2"/>
      </w:pPr>
      <w:r>
        <w:t>Master:</w:t>
      </w:r>
    </w:p>
    <w:p w14:paraId="7F1D19B2" w14:textId="77777777" w:rsidR="00CE04BF" w:rsidRPr="00CE04BF" w:rsidRDefault="00CE04BF" w:rsidP="00CE04BF">
      <w:pPr>
        <w:pStyle w:val="Heading2"/>
      </w:pPr>
    </w:p>
    <w:p w14:paraId="05C9C85B" w14:textId="2A1A9A07" w:rsidR="00CE04BF" w:rsidRDefault="00CE04BF" w:rsidP="00CE04BF">
      <w:r>
        <w:rPr>
          <w:noProof/>
        </w:rPr>
        <w:drawing>
          <wp:inline distT="0" distB="0" distL="0" distR="0" wp14:anchorId="28E61BC0" wp14:editId="0CFE27E4">
            <wp:extent cx="6675120" cy="223774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11 at 11.29.0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D010" w14:textId="1C38B072" w:rsidR="00CE04BF" w:rsidRDefault="00CE04BF" w:rsidP="00CE04BF">
      <w:pPr>
        <w:pStyle w:val="Heading2"/>
      </w:pPr>
      <w:r>
        <w:lastRenderedPageBreak/>
        <w:t>Slave</w:t>
      </w:r>
    </w:p>
    <w:p w14:paraId="45D5BDAF" w14:textId="77777777" w:rsidR="00E05C95" w:rsidRPr="00E05C95" w:rsidRDefault="00E05C95" w:rsidP="00E05C95">
      <w:pPr>
        <w:pStyle w:val="Heading2"/>
      </w:pPr>
    </w:p>
    <w:p w14:paraId="4A454C3A" w14:textId="33DACC39" w:rsidR="00CE04BF" w:rsidRDefault="00CE04BF" w:rsidP="00CE04BF">
      <w:pPr>
        <w:pStyle w:val="Heading2"/>
        <w:rPr>
          <w:noProof/>
        </w:rPr>
      </w:pPr>
      <w:r>
        <w:rPr>
          <w:noProof/>
        </w:rPr>
        <w:drawing>
          <wp:inline distT="0" distB="0" distL="0" distR="0" wp14:anchorId="31FCB04C" wp14:editId="277854C9">
            <wp:extent cx="6675120" cy="2992755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11 at 11.30.0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D474" w14:textId="20884A19" w:rsidR="00E05C95" w:rsidRDefault="00E05C95" w:rsidP="00E05C95">
      <w:pPr>
        <w:rPr>
          <w:rFonts w:asciiTheme="majorHAnsi" w:eastAsiaTheme="majorEastAsia" w:hAnsiTheme="majorHAnsi" w:cstheme="majorBidi"/>
          <w:noProof/>
          <w:color w:val="BF5B00" w:themeColor="accent1" w:themeShade="BF"/>
          <w:sz w:val="26"/>
          <w:szCs w:val="26"/>
        </w:rPr>
      </w:pPr>
    </w:p>
    <w:p w14:paraId="60BCB1D3" w14:textId="77777777" w:rsidR="00F375A1" w:rsidRDefault="00E05C95" w:rsidP="00E05C95">
      <w:pPr>
        <w:pStyle w:val="Heading1"/>
      </w:pPr>
      <w:r>
        <w:tab/>
      </w:r>
    </w:p>
    <w:p w14:paraId="6AA28E20" w14:textId="77777777" w:rsidR="00F375A1" w:rsidRDefault="00F375A1" w:rsidP="00E05C95">
      <w:pPr>
        <w:pStyle w:val="Heading1"/>
      </w:pPr>
    </w:p>
    <w:p w14:paraId="427F1C39" w14:textId="77777777" w:rsidR="00F375A1" w:rsidRDefault="00F375A1" w:rsidP="00E05C95">
      <w:pPr>
        <w:pStyle w:val="Heading1"/>
      </w:pPr>
    </w:p>
    <w:p w14:paraId="10AB175D" w14:textId="77777777" w:rsidR="00F375A1" w:rsidRDefault="00F375A1" w:rsidP="00E05C95">
      <w:pPr>
        <w:pStyle w:val="Heading1"/>
      </w:pPr>
    </w:p>
    <w:p w14:paraId="757FF671" w14:textId="77777777" w:rsidR="00F375A1" w:rsidRDefault="00F375A1" w:rsidP="00E05C95">
      <w:pPr>
        <w:pStyle w:val="Heading1"/>
      </w:pPr>
    </w:p>
    <w:p w14:paraId="2A4D0AF3" w14:textId="77777777" w:rsidR="00F375A1" w:rsidRDefault="00F375A1" w:rsidP="00E05C95">
      <w:pPr>
        <w:pStyle w:val="Heading1"/>
      </w:pPr>
    </w:p>
    <w:p w14:paraId="5502ABB4" w14:textId="77777777" w:rsidR="00F375A1" w:rsidRDefault="00F375A1" w:rsidP="00E05C95">
      <w:pPr>
        <w:pStyle w:val="Heading1"/>
      </w:pPr>
    </w:p>
    <w:p w14:paraId="5A9ED06E" w14:textId="1A7624C6" w:rsidR="00F375A1" w:rsidRDefault="00F375A1" w:rsidP="00F375A1">
      <w:pPr>
        <w:pStyle w:val="Heading1"/>
      </w:pPr>
    </w:p>
    <w:p w14:paraId="668491B4" w14:textId="18970418" w:rsidR="00F375A1" w:rsidRDefault="00F375A1" w:rsidP="00E05C95">
      <w:pPr>
        <w:pStyle w:val="Heading1"/>
      </w:pPr>
    </w:p>
    <w:p w14:paraId="7484CFC7" w14:textId="77777777" w:rsidR="00F375A1" w:rsidRPr="00F375A1" w:rsidRDefault="00F375A1" w:rsidP="00F375A1"/>
    <w:p w14:paraId="56151FFB" w14:textId="3E92A580" w:rsidR="00F375A1" w:rsidRDefault="00F375A1" w:rsidP="00E05C95">
      <w:pPr>
        <w:pStyle w:val="Heading1"/>
      </w:pPr>
      <w:r>
        <w:lastRenderedPageBreak/>
        <w:t>Mon</w:t>
      </w:r>
      <w:r w:rsidR="005B6F18">
        <w:t>go DB with Partition:</w:t>
      </w:r>
    </w:p>
    <w:p w14:paraId="4C78678A" w14:textId="1C3FAD31" w:rsidR="00F375A1" w:rsidRDefault="005B6F18" w:rsidP="00F375A1">
      <w:r>
        <w:t xml:space="preserve">We are going to create network partition using </w:t>
      </w:r>
      <w:proofErr w:type="spellStart"/>
      <w:r>
        <w:t>ip</w:t>
      </w:r>
      <w:proofErr w:type="spellEnd"/>
      <w:r>
        <w:t xml:space="preserve"> table command. We will stop the messages on port 27017 of Primary node which the Master in a cluster. We will see the replica set will elect a new master and after we heal the partition, the old master will become a slave. </w:t>
      </w:r>
    </w:p>
    <w:p w14:paraId="77932799" w14:textId="760F9191" w:rsidR="00E05C95" w:rsidRDefault="005B6F18" w:rsidP="005B6F18">
      <w:pPr>
        <w:pStyle w:val="Heading2"/>
      </w:pPr>
      <w:r>
        <w:t>Create partition:</w:t>
      </w:r>
    </w:p>
    <w:p w14:paraId="4E505CB7" w14:textId="66905791" w:rsidR="005B6F18" w:rsidRPr="005B6F18" w:rsidRDefault="005B6F18" w:rsidP="005B6F18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</w:pPr>
      <w:bookmarkStart w:id="0" w:name="_GoBack"/>
      <w:bookmarkEnd w:id="0"/>
      <w:proofErr w:type="spellStart"/>
      <w:r w:rsidRPr="005B6F1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sudo</w:t>
      </w:r>
      <w:proofErr w:type="spellEnd"/>
      <w:r w:rsidRPr="005B6F1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iptables -A INPUT -j DROP -p </w:t>
      </w:r>
      <w:proofErr w:type="spellStart"/>
      <w:r w:rsidRPr="005B6F1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>tcp</w:t>
      </w:r>
      <w:proofErr w:type="spellEnd"/>
      <w:r w:rsidRPr="005B6F18">
        <w:rPr>
          <w:rFonts w:ascii="Comic Sans MS" w:eastAsia="Times New Roman" w:hAnsi="Comic Sans MS" w:cstheme="majorHAnsi"/>
          <w:color w:val="2D3B45"/>
          <w:sz w:val="20"/>
          <w:szCs w:val="20"/>
          <w:lang w:eastAsia="en-US"/>
        </w:rPr>
        <w:t xml:space="preserve"> --destination-port 27017</w:t>
      </w:r>
    </w:p>
    <w:sectPr w:rsidR="005B6F18" w:rsidRPr="005B6F18">
      <w:footerReference w:type="default" r:id="rId13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13A239" w14:textId="77777777" w:rsidR="00E25A9A" w:rsidRDefault="00E25A9A">
      <w:pPr>
        <w:spacing w:after="0" w:line="240" w:lineRule="auto"/>
      </w:pPr>
      <w:r>
        <w:separator/>
      </w:r>
    </w:p>
  </w:endnote>
  <w:endnote w:type="continuationSeparator" w:id="0">
    <w:p w14:paraId="5CF86C48" w14:textId="77777777" w:rsidR="00E25A9A" w:rsidRDefault="00E25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DD9BFC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1C966F" w14:textId="77777777" w:rsidR="00E25A9A" w:rsidRDefault="00E25A9A">
      <w:pPr>
        <w:spacing w:after="0" w:line="240" w:lineRule="auto"/>
      </w:pPr>
      <w:r>
        <w:separator/>
      </w:r>
    </w:p>
  </w:footnote>
  <w:footnote w:type="continuationSeparator" w:id="0">
    <w:p w14:paraId="59EE4B1F" w14:textId="77777777" w:rsidR="00E25A9A" w:rsidRDefault="00E25A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4480"/>
    <w:multiLevelType w:val="hybridMultilevel"/>
    <w:tmpl w:val="9754D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1233FA"/>
    <w:multiLevelType w:val="hybridMultilevel"/>
    <w:tmpl w:val="747AF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366AEB"/>
    <w:multiLevelType w:val="hybridMultilevel"/>
    <w:tmpl w:val="04EE6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15EEF"/>
    <w:multiLevelType w:val="multilevel"/>
    <w:tmpl w:val="04090021"/>
    <w:lvl w:ilvl="0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80" w:hanging="360"/>
      </w:pPr>
      <w:rPr>
        <w:rFonts w:ascii="Symbol" w:hAnsi="Symbol" w:hint="default"/>
      </w:rPr>
    </w:lvl>
  </w:abstractNum>
  <w:abstractNum w:abstractNumId="14" w15:restartNumberingAfterBreak="0">
    <w:nsid w:val="20162E4D"/>
    <w:multiLevelType w:val="hybridMultilevel"/>
    <w:tmpl w:val="F0220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4F47FD"/>
    <w:multiLevelType w:val="hybridMultilevel"/>
    <w:tmpl w:val="BDDC1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B961AC"/>
    <w:multiLevelType w:val="hybridMultilevel"/>
    <w:tmpl w:val="C17E97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22563"/>
    <w:multiLevelType w:val="hybridMultilevel"/>
    <w:tmpl w:val="037CEB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7E36EE5"/>
    <w:multiLevelType w:val="hybridMultilevel"/>
    <w:tmpl w:val="14D80D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83B050E"/>
    <w:multiLevelType w:val="multilevel"/>
    <w:tmpl w:val="425E803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B9277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6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21"/>
  </w:num>
  <w:num w:numId="17">
    <w:abstractNumId w:val="14"/>
  </w:num>
  <w:num w:numId="18">
    <w:abstractNumId w:val="17"/>
  </w:num>
  <w:num w:numId="19">
    <w:abstractNumId w:val="13"/>
  </w:num>
  <w:num w:numId="20">
    <w:abstractNumId w:val="22"/>
  </w:num>
  <w:num w:numId="21">
    <w:abstractNumId w:val="20"/>
  </w:num>
  <w:num w:numId="22">
    <w:abstractNumId w:val="18"/>
  </w:num>
  <w:num w:numId="23">
    <w:abstractNumId w:val="10"/>
  </w:num>
  <w:num w:numId="24">
    <w:abstractNumId w:val="11"/>
  </w:num>
  <w:num w:numId="25">
    <w:abstractNumId w:val="12"/>
  </w:num>
  <w:num w:numId="26">
    <w:abstractNumId w:val="15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E2E"/>
    <w:rsid w:val="000A15A3"/>
    <w:rsid w:val="000A66FD"/>
    <w:rsid w:val="001C5360"/>
    <w:rsid w:val="001F4C95"/>
    <w:rsid w:val="0025303E"/>
    <w:rsid w:val="0029267F"/>
    <w:rsid w:val="00301E2E"/>
    <w:rsid w:val="00333520"/>
    <w:rsid w:val="00352819"/>
    <w:rsid w:val="003662C5"/>
    <w:rsid w:val="003860A5"/>
    <w:rsid w:val="003F31CF"/>
    <w:rsid w:val="004E12BE"/>
    <w:rsid w:val="00524388"/>
    <w:rsid w:val="00562030"/>
    <w:rsid w:val="0059059C"/>
    <w:rsid w:val="005B6F18"/>
    <w:rsid w:val="006D6648"/>
    <w:rsid w:val="006E6A6A"/>
    <w:rsid w:val="0081429E"/>
    <w:rsid w:val="0094500E"/>
    <w:rsid w:val="009B6410"/>
    <w:rsid w:val="009D2BEF"/>
    <w:rsid w:val="009F3A6C"/>
    <w:rsid w:val="00A54C90"/>
    <w:rsid w:val="00A83B79"/>
    <w:rsid w:val="00AF2A35"/>
    <w:rsid w:val="00B034DC"/>
    <w:rsid w:val="00BB58E9"/>
    <w:rsid w:val="00C017EA"/>
    <w:rsid w:val="00C87E76"/>
    <w:rsid w:val="00CE04BF"/>
    <w:rsid w:val="00D42C86"/>
    <w:rsid w:val="00D71D27"/>
    <w:rsid w:val="00D97E8E"/>
    <w:rsid w:val="00DA1314"/>
    <w:rsid w:val="00DB1420"/>
    <w:rsid w:val="00DB3FBA"/>
    <w:rsid w:val="00E05C95"/>
    <w:rsid w:val="00E25A9A"/>
    <w:rsid w:val="00E25DAD"/>
    <w:rsid w:val="00E30DF5"/>
    <w:rsid w:val="00E73AC0"/>
    <w:rsid w:val="00ED4470"/>
    <w:rsid w:val="00F375A1"/>
    <w:rsid w:val="00F86A31"/>
    <w:rsid w:val="00F87FC0"/>
    <w:rsid w:val="00FC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D3B32"/>
  <w15:chartTrackingRefBased/>
  <w15:docId w15:val="{D41742FD-E26F-2943-A696-437FD1B66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0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0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F3C00" w:themeColor="accent1" w:themeShade="7F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301E2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E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E25DAD"/>
    <w:pPr>
      <w:ind w:left="720"/>
      <w:contextualSpacing/>
    </w:pPr>
  </w:style>
  <w:style w:type="table" w:styleId="TableGrid">
    <w:name w:val="Table Grid"/>
    <w:basedOn w:val="TableNormal"/>
    <w:uiPriority w:val="39"/>
    <w:rsid w:val="00C87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A1314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131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62030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20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2030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56203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62030"/>
    <w:rPr>
      <w:rFonts w:asciiTheme="majorHAnsi" w:eastAsiaTheme="majorEastAsia" w:hAnsiTheme="majorHAnsi" w:cstheme="majorBidi"/>
      <w:color w:val="7F3C00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CE04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04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04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04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04B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2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lihamehboob/Library/Containers/com.microsoft.Word/Data/Library/Application%20Support/Microsoft/Office/16.0/DTS/Search/%7bE70549E7-55E2-CF44-AB19-99C9F713A36C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{E70549E7-55E2-CF44-AB19-99C9F713A36C}tf10002069.dotx</Template>
  <TotalTime>315</TotalTime>
  <Pages>10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saliha mehboob</cp:lastModifiedBy>
  <cp:revision>18</cp:revision>
  <dcterms:created xsi:type="dcterms:W3CDTF">2019-03-09T02:56:00Z</dcterms:created>
  <dcterms:modified xsi:type="dcterms:W3CDTF">2019-03-15T08:21:00Z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