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D48DAE" w14:textId="77777777" w:rsidR="00524388" w:rsidRDefault="00301E2E">
      <w:pPr>
        <w:pStyle w:val="Title"/>
      </w:pPr>
      <w:r>
        <w:t>Partition Tolerance in NoSQL</w:t>
      </w:r>
    </w:p>
    <w:p w14:paraId="6E4C3D80" w14:textId="77777777" w:rsidR="00524388" w:rsidRDefault="00301E2E">
      <w:pPr>
        <w:pStyle w:val="Heading1"/>
      </w:pPr>
      <w:r>
        <w:t>Introduction</w:t>
      </w:r>
    </w:p>
    <w:p w14:paraId="7DE049E9" w14:textId="77777777" w:rsidR="00524388" w:rsidRDefault="00B034DC">
      <w:r>
        <w:t>Documenting</w:t>
      </w:r>
      <w:r w:rsidR="00301E2E">
        <w:t xml:space="preserve"> the journey of experimenting partitio</w:t>
      </w:r>
      <w:r>
        <w:t>n tolerance in NoSQL databases for CP and AP models. There is a CAP theorem in NoSql databases that say in case of partition tolerance either of the consistency or availability can be achieved but not both.</w:t>
      </w:r>
    </w:p>
    <w:p w14:paraId="20807DF0" w14:textId="77777777" w:rsidR="00B034DC" w:rsidRPr="00B034DC" w:rsidRDefault="00B034DC" w:rsidP="00B034DC">
      <w:pPr>
        <w:tabs>
          <w:tab w:val="left" w:pos="4513"/>
        </w:tabs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D6F328" wp14:editId="1F3B1AA7">
                <wp:simplePos x="0" y="0"/>
                <wp:positionH relativeFrom="column">
                  <wp:posOffset>1770355</wp:posOffset>
                </wp:positionH>
                <wp:positionV relativeFrom="paragraph">
                  <wp:posOffset>332367</wp:posOffset>
                </wp:positionV>
                <wp:extent cx="2290392" cy="1470162"/>
                <wp:effectExtent l="12700" t="12700" r="21590" b="15875"/>
                <wp:wrapNone/>
                <wp:docPr id="1" name="Tri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0392" cy="1470162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9C667E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Triangle 1" o:spid="_x0000_s1026" type="#_x0000_t5" style="position:absolute;margin-left:139.4pt;margin-top:26.15pt;width:180.35pt;height:115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" fillcolor="#ff7a00 [3204]" strokecolor="#7f3c00 [1604]" strokeweight="1pt"/>
            </w:pict>
          </mc:Fallback>
        </mc:AlternateContent>
      </w:r>
      <w:r>
        <w:tab/>
      </w:r>
      <w:r w:rsidRPr="00B034DC">
        <w:rPr>
          <w:b/>
        </w:rPr>
        <w:t>C</w:t>
      </w:r>
    </w:p>
    <w:p w14:paraId="7C6C1143" w14:textId="77777777" w:rsidR="00B034DC" w:rsidRPr="00B034DC" w:rsidRDefault="00B034DC" w:rsidP="00B034DC"/>
    <w:p w14:paraId="58DF3691" w14:textId="77777777" w:rsidR="00B034DC" w:rsidRPr="00B034DC" w:rsidRDefault="00B034DC" w:rsidP="00B034DC"/>
    <w:p w14:paraId="063D4301" w14:textId="77777777" w:rsidR="00B034DC" w:rsidRDefault="00B034DC" w:rsidP="00B034DC"/>
    <w:p w14:paraId="7740272C" w14:textId="77777777" w:rsidR="00B034DC" w:rsidRDefault="00B034DC" w:rsidP="00B034DC">
      <w:pPr>
        <w:tabs>
          <w:tab w:val="left" w:pos="2420"/>
          <w:tab w:val="left" w:pos="6576"/>
        </w:tabs>
        <w:rPr>
          <w:b/>
        </w:rPr>
      </w:pPr>
      <w:r>
        <w:tab/>
      </w:r>
      <w:r w:rsidRPr="00B034DC">
        <w:rPr>
          <w:b/>
        </w:rPr>
        <w:t>A</w:t>
      </w:r>
      <w:r>
        <w:tab/>
      </w:r>
      <w:r w:rsidRPr="00B034DC">
        <w:rPr>
          <w:b/>
        </w:rPr>
        <w:t>P</w:t>
      </w:r>
    </w:p>
    <w:p w14:paraId="732BAA75" w14:textId="68AA0ACB" w:rsidR="00B034DC" w:rsidRDefault="00B034DC" w:rsidP="00B034DC">
      <w:pPr>
        <w:tabs>
          <w:tab w:val="left" w:pos="2420"/>
          <w:tab w:val="left" w:pos="6576"/>
        </w:tabs>
      </w:pPr>
      <w:r>
        <w:t>I am going to work on MongoDB that is a CP model and Riak which support AP model.</w:t>
      </w:r>
      <w:r w:rsidR="00A83B79">
        <w:t xml:space="preserve"> The databases will be hosted on amazon ec2 instances.</w:t>
      </w:r>
    </w:p>
    <w:p w14:paraId="47600B75" w14:textId="16337273" w:rsidR="00333520" w:rsidRDefault="009D2BEF" w:rsidP="00333520">
      <w:pPr>
        <w:pStyle w:val="Heading1"/>
      </w:pPr>
      <w:r>
        <w:t xml:space="preserve">MongoDB on </w:t>
      </w:r>
      <w:r w:rsidR="00333520">
        <w:t>EC2 Instances:</w:t>
      </w:r>
    </w:p>
    <w:p w14:paraId="75336E66" w14:textId="2AA5CB6F" w:rsidR="003860A5" w:rsidRDefault="00E25DAD" w:rsidP="003860A5">
      <w:pPr>
        <w:pStyle w:val="ListParagraph"/>
        <w:numPr>
          <w:ilvl w:val="0"/>
          <w:numId w:val="17"/>
        </w:numPr>
      </w:pPr>
      <w:r>
        <w:t>In amazon management console, set up the free tier</w:t>
      </w:r>
      <w:r w:rsidR="00F86A31">
        <w:t xml:space="preserve"> ubuntu</w:t>
      </w:r>
      <w:r>
        <w:t xml:space="preserve"> instance and install the mongo DB on an instance. </w:t>
      </w:r>
    </w:p>
    <w:p w14:paraId="0F301877" w14:textId="57654955" w:rsidR="00E25DAD" w:rsidRDefault="00E25DAD" w:rsidP="00E25DAD">
      <w:pPr>
        <w:pStyle w:val="ListParagraph"/>
        <w:numPr>
          <w:ilvl w:val="0"/>
          <w:numId w:val="17"/>
        </w:numPr>
      </w:pPr>
      <w:r>
        <w:t>Create the amazon AMI image.</w:t>
      </w:r>
    </w:p>
    <w:p w14:paraId="432757EF" w14:textId="3F4FF400" w:rsidR="00E25DAD" w:rsidRDefault="00E25DAD" w:rsidP="00E25DAD">
      <w:pPr>
        <w:pStyle w:val="ListParagraph"/>
        <w:numPr>
          <w:ilvl w:val="0"/>
          <w:numId w:val="17"/>
        </w:numPr>
      </w:pPr>
      <w:r>
        <w:t>Launch 4 more instance using the image.</w:t>
      </w:r>
    </w:p>
    <w:p w14:paraId="795070F3" w14:textId="59AE49F8" w:rsidR="00F86A31" w:rsidRPr="00E25DAD" w:rsidRDefault="00F86A31" w:rsidP="00E25DAD">
      <w:pPr>
        <w:pStyle w:val="ListParagraph"/>
        <w:numPr>
          <w:ilvl w:val="0"/>
          <w:numId w:val="17"/>
        </w:numPr>
      </w:pPr>
      <w:r>
        <w:t xml:space="preserve">Name the instances as primary, secondary1, secondary2, </w:t>
      </w:r>
      <w:r>
        <w:t>secondary3,</w:t>
      </w:r>
      <w:r>
        <w:t xml:space="preserve"> secondary4.</w:t>
      </w:r>
    </w:p>
    <w:p w14:paraId="7C599D96" w14:textId="019AD2A7" w:rsidR="00B034DC" w:rsidRDefault="003662C5" w:rsidP="00B034DC">
      <w:pPr>
        <w:tabs>
          <w:tab w:val="left" w:pos="2420"/>
          <w:tab w:val="left" w:pos="6576"/>
        </w:tabs>
      </w:pPr>
      <w:r>
        <w:t>Following the steps, you can setup instances with mongodb running.</w:t>
      </w:r>
    </w:p>
    <w:tbl>
      <w:tblPr>
        <w:tblStyle w:val="TableGrid"/>
        <w:tblW w:w="0" w:type="auto"/>
        <w:tblInd w:w="660" w:type="dxa"/>
        <w:tblLook w:val="04A0" w:firstRow="1" w:lastRow="0" w:firstColumn="1" w:lastColumn="0" w:noHBand="0" w:noVBand="1"/>
      </w:tblPr>
      <w:tblGrid>
        <w:gridCol w:w="4049"/>
        <w:gridCol w:w="4049"/>
      </w:tblGrid>
      <w:tr w:rsidR="00DB1420" w14:paraId="4889C0B4" w14:textId="77777777" w:rsidTr="00DB1420">
        <w:trPr>
          <w:trHeight w:val="456"/>
        </w:trPr>
        <w:tc>
          <w:tcPr>
            <w:tcW w:w="4049" w:type="dxa"/>
          </w:tcPr>
          <w:p w14:paraId="7875D68E" w14:textId="58379BDC" w:rsidR="00DB1420" w:rsidRDefault="00DB1420" w:rsidP="00B034DC">
            <w:pPr>
              <w:tabs>
                <w:tab w:val="left" w:pos="2420"/>
                <w:tab w:val="left" w:pos="6576"/>
              </w:tabs>
            </w:pPr>
            <w:r>
              <w:t>Launch Instance</w:t>
            </w:r>
          </w:p>
        </w:tc>
        <w:tc>
          <w:tcPr>
            <w:tcW w:w="4049" w:type="dxa"/>
          </w:tcPr>
          <w:p w14:paraId="5BB4F78D" w14:textId="058DE91F" w:rsidR="00DB1420" w:rsidRDefault="00DB1420" w:rsidP="00B034DC">
            <w:pPr>
              <w:tabs>
                <w:tab w:val="left" w:pos="2420"/>
                <w:tab w:val="left" w:pos="6576"/>
              </w:tabs>
            </w:pPr>
            <w:r w:rsidRPr="009D2BEF">
              <w:t>Ubuntu Server 16.04 LTS (HVM)</w:t>
            </w:r>
            <w:r>
              <w:t>.</w:t>
            </w:r>
          </w:p>
        </w:tc>
      </w:tr>
      <w:tr w:rsidR="00DB1420" w14:paraId="7A9EC6B4" w14:textId="77777777" w:rsidTr="00DB1420">
        <w:trPr>
          <w:trHeight w:val="481"/>
        </w:trPr>
        <w:tc>
          <w:tcPr>
            <w:tcW w:w="4049" w:type="dxa"/>
          </w:tcPr>
          <w:p w14:paraId="67B2831E" w14:textId="57C036D8" w:rsidR="00DB1420" w:rsidRDefault="00DB1420" w:rsidP="00B034DC">
            <w:pPr>
              <w:tabs>
                <w:tab w:val="left" w:pos="2420"/>
                <w:tab w:val="left" w:pos="6576"/>
              </w:tabs>
            </w:pPr>
            <w:r>
              <w:t>Instance Type</w:t>
            </w:r>
          </w:p>
        </w:tc>
        <w:tc>
          <w:tcPr>
            <w:tcW w:w="4049" w:type="dxa"/>
          </w:tcPr>
          <w:p w14:paraId="465D0BE9" w14:textId="3ED336C0" w:rsidR="00DB1420" w:rsidRDefault="00DB1420" w:rsidP="00B034DC">
            <w:pPr>
              <w:tabs>
                <w:tab w:val="left" w:pos="2420"/>
                <w:tab w:val="left" w:pos="6576"/>
              </w:tabs>
            </w:pPr>
            <w:r>
              <w:t>T2.micro</w:t>
            </w:r>
          </w:p>
        </w:tc>
      </w:tr>
      <w:tr w:rsidR="00DB1420" w14:paraId="4108459D" w14:textId="77777777" w:rsidTr="00DB1420">
        <w:trPr>
          <w:trHeight w:val="456"/>
        </w:trPr>
        <w:tc>
          <w:tcPr>
            <w:tcW w:w="4049" w:type="dxa"/>
          </w:tcPr>
          <w:p w14:paraId="3839D829" w14:textId="4C652888" w:rsidR="00DB1420" w:rsidRDefault="00DB1420" w:rsidP="00B034DC">
            <w:pPr>
              <w:tabs>
                <w:tab w:val="left" w:pos="2420"/>
                <w:tab w:val="left" w:pos="6576"/>
              </w:tabs>
            </w:pPr>
            <w:r>
              <w:t>VPC</w:t>
            </w:r>
          </w:p>
        </w:tc>
        <w:tc>
          <w:tcPr>
            <w:tcW w:w="4049" w:type="dxa"/>
          </w:tcPr>
          <w:p w14:paraId="1E265E9C" w14:textId="7D5EC1E9" w:rsidR="00DB1420" w:rsidRPr="00DB1420" w:rsidRDefault="00DB1420" w:rsidP="00DB1420">
            <w:r>
              <w:t>Cmpe-281</w:t>
            </w:r>
          </w:p>
        </w:tc>
      </w:tr>
      <w:tr w:rsidR="00DB1420" w14:paraId="36B1FD84" w14:textId="77777777" w:rsidTr="00DB1420">
        <w:trPr>
          <w:trHeight w:val="456"/>
        </w:trPr>
        <w:tc>
          <w:tcPr>
            <w:tcW w:w="4049" w:type="dxa"/>
          </w:tcPr>
          <w:p w14:paraId="756361B0" w14:textId="7E0EAAF7" w:rsidR="00DB1420" w:rsidRDefault="00DB1420" w:rsidP="00B034DC">
            <w:pPr>
              <w:tabs>
                <w:tab w:val="left" w:pos="2420"/>
                <w:tab w:val="left" w:pos="6576"/>
              </w:tabs>
            </w:pPr>
            <w:r>
              <w:lastRenderedPageBreak/>
              <w:t>Assign auto IP</w:t>
            </w:r>
          </w:p>
        </w:tc>
        <w:tc>
          <w:tcPr>
            <w:tcW w:w="4049" w:type="dxa"/>
          </w:tcPr>
          <w:p w14:paraId="00A78BFC" w14:textId="1AD5FDE7" w:rsidR="00DB1420" w:rsidRDefault="00DB1420" w:rsidP="00B034DC">
            <w:pPr>
              <w:tabs>
                <w:tab w:val="left" w:pos="2420"/>
                <w:tab w:val="left" w:pos="6576"/>
              </w:tabs>
            </w:pPr>
            <w:r>
              <w:t>Disable</w:t>
            </w:r>
          </w:p>
        </w:tc>
      </w:tr>
      <w:tr w:rsidR="00DB1420" w14:paraId="4A54DA35" w14:textId="77777777" w:rsidTr="00DB1420">
        <w:trPr>
          <w:trHeight w:val="456"/>
        </w:trPr>
        <w:tc>
          <w:tcPr>
            <w:tcW w:w="4049" w:type="dxa"/>
          </w:tcPr>
          <w:p w14:paraId="655788EB" w14:textId="5987A5A7" w:rsidR="00DB1420" w:rsidRDefault="00DB1420" w:rsidP="00B034DC">
            <w:pPr>
              <w:tabs>
                <w:tab w:val="left" w:pos="2420"/>
                <w:tab w:val="left" w:pos="6576"/>
              </w:tabs>
            </w:pPr>
            <w:r>
              <w:t>security group</w:t>
            </w:r>
          </w:p>
        </w:tc>
        <w:tc>
          <w:tcPr>
            <w:tcW w:w="4049" w:type="dxa"/>
          </w:tcPr>
          <w:p w14:paraId="1F4E1336" w14:textId="77777777" w:rsidR="00DB1420" w:rsidRDefault="00DB1420" w:rsidP="00B034DC">
            <w:pPr>
              <w:tabs>
                <w:tab w:val="left" w:pos="2420"/>
                <w:tab w:val="left" w:pos="6576"/>
              </w:tabs>
            </w:pPr>
            <w:r>
              <w:t>mongodb cluster</w:t>
            </w:r>
          </w:p>
          <w:p w14:paraId="6A2C8E1D" w14:textId="1400308F" w:rsidR="00DB1420" w:rsidRDefault="00DB1420" w:rsidP="00B034DC">
            <w:pPr>
              <w:tabs>
                <w:tab w:val="left" w:pos="2420"/>
                <w:tab w:val="left" w:pos="6576"/>
              </w:tabs>
            </w:pPr>
            <w:r>
              <w:t>Add Inbound rules. Open ports 22, 27017</w:t>
            </w:r>
          </w:p>
        </w:tc>
      </w:tr>
    </w:tbl>
    <w:p w14:paraId="0960BE2B" w14:textId="179075D1" w:rsidR="00C87E76" w:rsidRDefault="009D2BEF" w:rsidP="00DB1420">
      <w:pPr>
        <w:tabs>
          <w:tab w:val="left" w:pos="2420"/>
          <w:tab w:val="left" w:pos="6576"/>
        </w:tabs>
      </w:pPr>
      <w:r>
        <w:tab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512"/>
      </w:tblGrid>
      <w:tr w:rsidR="00C87E76" w:rsidRPr="009D2BEF" w14:paraId="0989C1F7" w14:textId="77777777" w:rsidTr="00DB1420">
        <w:tc>
          <w:tcPr>
            <w:tcW w:w="10502" w:type="dxa"/>
          </w:tcPr>
          <w:p w14:paraId="0F8C0433" w14:textId="56FE341D" w:rsidR="00C87E76" w:rsidRPr="00C87E76" w:rsidRDefault="00C87E76" w:rsidP="00C87E76">
            <w:pPr>
              <w:tabs>
                <w:tab w:val="left" w:pos="1930"/>
                <w:tab w:val="left" w:pos="6859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221420" wp14:editId="29E78625">
                  <wp:extent cx="6617335" cy="460028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 Shot 2019-03-10 at 5.13.56 PM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14696" cy="4667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1420" w:rsidRPr="009D2BEF" w14:paraId="32AD6ECD" w14:textId="77777777" w:rsidTr="00DB1420">
        <w:tc>
          <w:tcPr>
            <w:tcW w:w="10502" w:type="dxa"/>
          </w:tcPr>
          <w:p w14:paraId="39AC65BA" w14:textId="77777777" w:rsidR="00DB1420" w:rsidRDefault="00DB1420" w:rsidP="00C87E76">
            <w:pPr>
              <w:tabs>
                <w:tab w:val="left" w:pos="1930"/>
                <w:tab w:val="left" w:pos="6859"/>
              </w:tabs>
              <w:rPr>
                <w:noProof/>
              </w:rPr>
            </w:pPr>
            <w:r w:rsidRPr="00C87E76">
              <w:rPr>
                <w:noProof/>
              </w:rPr>
              <w:lastRenderedPageBreak/>
              <w:drawing>
                <wp:inline distT="0" distB="0" distL="0" distR="0" wp14:anchorId="14D87FFA" wp14:editId="50B263EC">
                  <wp:extent cx="6331002" cy="4081806"/>
                  <wp:effectExtent l="0" t="0" r="635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 Shot 2019-03-10 at 5.14.10 PM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45821" cy="4220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64712E" w14:textId="77777777" w:rsidR="00DB1420" w:rsidRDefault="00DB1420" w:rsidP="00C87E76">
            <w:pPr>
              <w:tabs>
                <w:tab w:val="left" w:pos="1930"/>
                <w:tab w:val="left" w:pos="6859"/>
              </w:tabs>
              <w:rPr>
                <w:noProof/>
              </w:rPr>
            </w:pPr>
          </w:p>
          <w:p w14:paraId="01E7BF95" w14:textId="25C75714" w:rsidR="00DB1420" w:rsidRDefault="00DB1420" w:rsidP="00C87E76">
            <w:pPr>
              <w:tabs>
                <w:tab w:val="left" w:pos="1930"/>
                <w:tab w:val="left" w:pos="6859"/>
              </w:tabs>
              <w:rPr>
                <w:noProof/>
              </w:rPr>
            </w:pPr>
          </w:p>
        </w:tc>
      </w:tr>
      <w:tr w:rsidR="00C87E76" w:rsidRPr="009D2BEF" w14:paraId="010E27E3" w14:textId="77777777" w:rsidTr="00DB1420">
        <w:trPr>
          <w:trHeight w:val="69"/>
        </w:trPr>
        <w:tc>
          <w:tcPr>
            <w:tcW w:w="10502" w:type="dxa"/>
          </w:tcPr>
          <w:p w14:paraId="340A0FD5" w14:textId="1702D836" w:rsidR="00C87E76" w:rsidRPr="009D2BEF" w:rsidRDefault="00C87E76" w:rsidP="00C87E76">
            <w:pPr>
              <w:tabs>
                <w:tab w:val="left" w:pos="1930"/>
                <w:tab w:val="left" w:pos="6859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5C0C36" wp14:editId="2689DC8E">
                  <wp:extent cx="6330950" cy="3930015"/>
                  <wp:effectExtent l="0" t="0" r="635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 Shot 2019-03-10 at 5.23.11 PM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22672" cy="4049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A0332B" w14:textId="77777777" w:rsidR="00562030" w:rsidRDefault="00562030" w:rsidP="00562030">
      <w:pPr>
        <w:pStyle w:val="Heading2"/>
      </w:pPr>
      <w:r>
        <w:lastRenderedPageBreak/>
        <w:t>Install Mongo DB on Instance:</w:t>
      </w:r>
    </w:p>
    <w:p w14:paraId="2BD6836A" w14:textId="3EA20B81" w:rsidR="00DB1420" w:rsidRPr="009D2BEF" w:rsidRDefault="00DB1420" w:rsidP="00562030">
      <w:pPr>
        <w:pStyle w:val="Heading2"/>
      </w:pPr>
      <w:r>
        <w:t xml:space="preserve"> </w:t>
      </w:r>
    </w:p>
    <w:p w14:paraId="2EFE0433" w14:textId="39FAA852" w:rsidR="00562030" w:rsidRPr="004E12BE" w:rsidRDefault="00562030" w:rsidP="004E12BE">
      <w:pPr>
        <w:pStyle w:val="ListParagraph"/>
        <w:numPr>
          <w:ilvl w:val="0"/>
          <w:numId w:val="24"/>
        </w:num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rPr>
          <w:rFonts w:ascii="Comic Sans MS" w:eastAsia="Times New Roman" w:hAnsi="Comic Sans MS" w:cstheme="majorHAnsi"/>
          <w:color w:val="2D3B45"/>
          <w:sz w:val="20"/>
          <w:szCs w:val="20"/>
          <w:bdr w:val="none" w:sz="0" w:space="0" w:color="auto" w:frame="1"/>
          <w:lang w:eastAsia="en-US"/>
        </w:rPr>
      </w:pPr>
      <w:r w:rsidRPr="004E12BE">
        <w:rPr>
          <w:rFonts w:ascii="Comic Sans MS" w:eastAsia="Times New Roman" w:hAnsi="Comic Sans MS" w:cstheme="majorHAnsi"/>
          <w:color w:val="2D3B45"/>
          <w:sz w:val="20"/>
          <w:szCs w:val="20"/>
          <w:bdr w:val="none" w:sz="0" w:space="0" w:color="auto" w:frame="1"/>
          <w:lang w:eastAsia="en-US"/>
        </w:rPr>
        <w:t>sudo apt-key adv --keyserver hkp://keyserver.ubuntu.com:80 --recv 9DA31620334BD75D9DCB49F368818C72E52529D4</w:t>
      </w:r>
    </w:p>
    <w:p w14:paraId="64304E24" w14:textId="60181B4B" w:rsidR="00562030" w:rsidRPr="004E12BE" w:rsidRDefault="00562030" w:rsidP="004E12BE">
      <w:pPr>
        <w:pStyle w:val="ListParagraph"/>
        <w:numPr>
          <w:ilvl w:val="0"/>
          <w:numId w:val="24"/>
        </w:num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rPr>
          <w:rFonts w:ascii="Comic Sans MS" w:eastAsia="Times New Roman" w:hAnsi="Comic Sans MS" w:cstheme="majorHAnsi"/>
          <w:color w:val="2D3B45"/>
          <w:sz w:val="20"/>
          <w:szCs w:val="20"/>
          <w:bdr w:val="none" w:sz="0" w:space="0" w:color="auto" w:frame="1"/>
          <w:lang w:eastAsia="en-US"/>
        </w:rPr>
      </w:pPr>
      <w:r w:rsidRPr="004E12BE">
        <w:rPr>
          <w:rFonts w:ascii="Comic Sans MS" w:eastAsia="Times New Roman" w:hAnsi="Comic Sans MS" w:cstheme="majorHAnsi"/>
          <w:color w:val="2D3B45"/>
          <w:sz w:val="20"/>
          <w:szCs w:val="20"/>
          <w:bdr w:val="none" w:sz="0" w:space="0" w:color="auto" w:frame="1"/>
          <w:lang w:eastAsia="en-US"/>
        </w:rPr>
        <w:t>echo "deb [ arch=amd64,arm64 ] https://repo.mongodb.org/apt/ubuntu xenial/mongodb-org/4.0 multiverse" | sudo tee /etc/apt/sources.list.d/mongodb.list</w:t>
      </w:r>
    </w:p>
    <w:p w14:paraId="2C32A8A0" w14:textId="77777777" w:rsidR="00562030" w:rsidRPr="004E12BE" w:rsidRDefault="00562030" w:rsidP="004E12BE">
      <w:pPr>
        <w:pStyle w:val="ListParagraph"/>
        <w:numPr>
          <w:ilvl w:val="0"/>
          <w:numId w:val="24"/>
        </w:num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rPr>
          <w:rFonts w:ascii="Comic Sans MS" w:eastAsia="Times New Roman" w:hAnsi="Comic Sans MS" w:cstheme="majorHAnsi"/>
          <w:color w:val="2D3B45"/>
          <w:sz w:val="20"/>
          <w:szCs w:val="20"/>
          <w:bdr w:val="none" w:sz="0" w:space="0" w:color="auto" w:frame="1"/>
          <w:lang w:eastAsia="en-US"/>
        </w:rPr>
      </w:pPr>
      <w:r w:rsidRPr="004E12BE">
        <w:rPr>
          <w:rFonts w:ascii="Comic Sans MS" w:eastAsia="Times New Roman" w:hAnsi="Comic Sans MS" w:cstheme="majorHAnsi"/>
          <w:color w:val="2D3B45"/>
          <w:sz w:val="20"/>
          <w:szCs w:val="20"/>
          <w:bdr w:val="none" w:sz="0" w:space="0" w:color="auto" w:frame="1"/>
          <w:lang w:eastAsia="en-US"/>
        </w:rPr>
        <w:t>sudo apt update</w:t>
      </w:r>
    </w:p>
    <w:p w14:paraId="2E7BCB08" w14:textId="5E28C1A1" w:rsidR="00562030" w:rsidRPr="004E12BE" w:rsidRDefault="00562030" w:rsidP="004E12BE">
      <w:pPr>
        <w:pStyle w:val="ListParagraph"/>
        <w:numPr>
          <w:ilvl w:val="0"/>
          <w:numId w:val="24"/>
        </w:num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rPr>
          <w:rFonts w:ascii="Comic Sans MS" w:eastAsia="Times New Roman" w:hAnsi="Comic Sans MS" w:cstheme="majorHAnsi"/>
          <w:color w:val="2D3B45"/>
          <w:sz w:val="20"/>
          <w:szCs w:val="20"/>
          <w:bdr w:val="none" w:sz="0" w:space="0" w:color="auto" w:frame="1"/>
          <w:lang w:eastAsia="en-US"/>
        </w:rPr>
      </w:pPr>
      <w:r w:rsidRPr="004E12BE">
        <w:rPr>
          <w:rFonts w:ascii="Comic Sans MS" w:eastAsia="Times New Roman" w:hAnsi="Comic Sans MS" w:cstheme="majorHAnsi"/>
          <w:color w:val="2D3B45"/>
          <w:sz w:val="20"/>
          <w:szCs w:val="20"/>
          <w:bdr w:val="none" w:sz="0" w:space="0" w:color="auto" w:frame="1"/>
          <w:lang w:eastAsia="en-US"/>
        </w:rPr>
        <w:t>sudo apt install mongodb-org</w:t>
      </w:r>
    </w:p>
    <w:p w14:paraId="5C992184" w14:textId="471634F6" w:rsidR="00562030" w:rsidRPr="00562030" w:rsidRDefault="00562030" w:rsidP="00562030">
      <w:pPr>
        <w:pStyle w:val="Heading2"/>
      </w:pPr>
      <w:r>
        <w:rPr>
          <w:rFonts w:eastAsia="Times New Roman"/>
          <w:bdr w:val="none" w:sz="0" w:space="0" w:color="auto" w:frame="1"/>
          <w:lang w:eastAsia="en-US"/>
        </w:rPr>
        <w:t>Generate MongoDB KeyFile</w:t>
      </w:r>
    </w:p>
    <w:p w14:paraId="541DF1E8" w14:textId="77777777" w:rsidR="00562030" w:rsidRPr="004E12BE" w:rsidRDefault="00562030" w:rsidP="004E12BE">
      <w:pPr>
        <w:pStyle w:val="ListParagraph"/>
        <w:numPr>
          <w:ilvl w:val="0"/>
          <w:numId w:val="25"/>
        </w:num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 w:rsidRPr="004E12BE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openssl rand -base64 741 &gt; keyFile</w:t>
      </w:r>
    </w:p>
    <w:p w14:paraId="1BD631F2" w14:textId="77777777" w:rsidR="00562030" w:rsidRPr="004E12BE" w:rsidRDefault="00562030" w:rsidP="004E12BE">
      <w:pPr>
        <w:pStyle w:val="ListParagraph"/>
        <w:numPr>
          <w:ilvl w:val="0"/>
          <w:numId w:val="25"/>
        </w:num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 w:rsidRPr="004E12BE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sudo mkdir -p /opt/mongodb</w:t>
      </w:r>
    </w:p>
    <w:p w14:paraId="0346C12C" w14:textId="77777777" w:rsidR="00562030" w:rsidRPr="004E12BE" w:rsidRDefault="00562030" w:rsidP="004E12BE">
      <w:pPr>
        <w:pStyle w:val="ListParagraph"/>
        <w:numPr>
          <w:ilvl w:val="0"/>
          <w:numId w:val="25"/>
        </w:num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 w:rsidRPr="004E12BE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sudo cp keyFile /opt/mongodb</w:t>
      </w:r>
    </w:p>
    <w:p w14:paraId="4C6D678F" w14:textId="77777777" w:rsidR="00562030" w:rsidRPr="004E12BE" w:rsidRDefault="00562030" w:rsidP="004E12BE">
      <w:pPr>
        <w:pStyle w:val="ListParagraph"/>
        <w:numPr>
          <w:ilvl w:val="0"/>
          <w:numId w:val="25"/>
        </w:num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 w:rsidRPr="004E12BE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sudo chown mongodb:mongodb /opt/mongodb/keyFile</w:t>
      </w:r>
    </w:p>
    <w:p w14:paraId="1C2ACA19" w14:textId="35528674" w:rsidR="00562030" w:rsidRPr="004E12BE" w:rsidRDefault="00562030" w:rsidP="004E12BE">
      <w:pPr>
        <w:pStyle w:val="ListParagraph"/>
        <w:numPr>
          <w:ilvl w:val="0"/>
          <w:numId w:val="25"/>
        </w:num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 w:rsidRPr="004E12BE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sudo chmod 0600 /opt/mongodb/keyFile</w:t>
      </w:r>
    </w:p>
    <w:p w14:paraId="39FCE303" w14:textId="172C1BCC" w:rsidR="00352819" w:rsidRPr="00562030" w:rsidRDefault="00352819" w:rsidP="00352819">
      <w:pPr>
        <w:pStyle w:val="Heading2"/>
        <w:rPr>
          <w:rFonts w:eastAsia="Times New Roman"/>
          <w:lang w:eastAsia="en-US"/>
        </w:rPr>
      </w:pPr>
      <w:r>
        <w:rPr>
          <w:rFonts w:eastAsia="Times New Roman"/>
          <w:lang w:eastAsia="en-US"/>
        </w:rPr>
        <w:t xml:space="preserve">Configure MongoDB </w:t>
      </w:r>
    </w:p>
    <w:p w14:paraId="1A399B75" w14:textId="0C0274F6" w:rsidR="00352819" w:rsidRPr="004E12BE" w:rsidRDefault="00352819" w:rsidP="004E12BE">
      <w:pPr>
        <w:pStyle w:val="ListParagraph"/>
        <w:numPr>
          <w:ilvl w:val="0"/>
          <w:numId w:val="26"/>
        </w:num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 w:rsidRPr="004E12BE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sudo vi /etc/</w:t>
      </w:r>
      <w:proofErr w:type="spellStart"/>
      <w:r w:rsidRPr="004E12BE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mongod.conf</w:t>
      </w:r>
      <w:proofErr w:type="spellEnd"/>
    </w:p>
    <w:p w14:paraId="3CE7361B" w14:textId="1AF054F3" w:rsidR="00352819" w:rsidRPr="004E12BE" w:rsidRDefault="004E12BE" w:rsidP="004E12BE">
      <w:pPr>
        <w:pStyle w:val="ListParagraph"/>
        <w:numPr>
          <w:ilvl w:val="0"/>
          <w:numId w:val="26"/>
        </w:num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 w:rsidRPr="004E12BE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replace </w:t>
      </w:r>
      <w:proofErr w:type="spellStart"/>
      <w:r w:rsidRPr="004E12BE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bindIp</w:t>
      </w:r>
      <w:proofErr w:type="spellEnd"/>
      <w:r w:rsidRPr="004E12BE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 with 0.0.0.0</w:t>
      </w:r>
    </w:p>
    <w:p w14:paraId="10F79F95" w14:textId="21A63A2B" w:rsidR="004E12BE" w:rsidRPr="004E12BE" w:rsidRDefault="004E12BE" w:rsidP="004E12BE">
      <w:pPr>
        <w:pStyle w:val="ListParagraph"/>
        <w:numPr>
          <w:ilvl w:val="0"/>
          <w:numId w:val="26"/>
        </w:num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 w:rsidRPr="004E12BE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uncomment security and write keyFile : /opt/mongodb/keyFile.</w:t>
      </w:r>
    </w:p>
    <w:p w14:paraId="5BF2A837" w14:textId="79FAA231" w:rsidR="004E12BE" w:rsidRPr="004E12BE" w:rsidRDefault="004E12BE" w:rsidP="004E12BE">
      <w:pPr>
        <w:pStyle w:val="ListParagraph"/>
        <w:numPr>
          <w:ilvl w:val="0"/>
          <w:numId w:val="26"/>
        </w:num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 w:rsidRPr="004E12BE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Uncomment replication and write </w:t>
      </w:r>
      <w:proofErr w:type="spellStart"/>
      <w:r w:rsidRPr="004E12BE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replSetName</w:t>
      </w:r>
      <w:proofErr w:type="spellEnd"/>
      <w:r w:rsidRPr="004E12BE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 : cmpe281</w:t>
      </w:r>
    </w:p>
    <w:p w14:paraId="3C78423B" w14:textId="59E9E02F" w:rsidR="00DA1314" w:rsidRDefault="00DA1314" w:rsidP="00DB1420">
      <w:pPr>
        <w:pStyle w:val="ListParagraph"/>
        <w:tabs>
          <w:tab w:val="left" w:pos="1930"/>
        </w:tabs>
      </w:pPr>
    </w:p>
    <w:p w14:paraId="7C4A4DE7" w14:textId="63C0FC1A" w:rsidR="004E12BE" w:rsidRPr="004E12BE" w:rsidRDefault="004E12BE" w:rsidP="004E12BE">
      <w:pPr>
        <w:jc w:val="center"/>
      </w:pPr>
      <w:r>
        <w:rPr>
          <w:noProof/>
        </w:rPr>
        <w:drawing>
          <wp:inline distT="0" distB="0" distL="0" distR="0" wp14:anchorId="7D94595E" wp14:editId="3141B599">
            <wp:extent cx="3252247" cy="35534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3-10 at 7.08.36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847" cy="35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AA3EE" w14:textId="7623F4D3" w:rsidR="009F3A6C" w:rsidRPr="009F3A6C" w:rsidRDefault="009F3A6C" w:rsidP="009F3A6C">
      <w:pPr>
        <w:pStyle w:val="Heading2"/>
      </w:pPr>
      <w:proofErr w:type="spellStart"/>
      <w:r>
        <w:lastRenderedPageBreak/>
        <w:t>Mongod</w:t>
      </w:r>
      <w:proofErr w:type="spellEnd"/>
      <w:r>
        <w:t xml:space="preserve"> Service</w:t>
      </w:r>
    </w:p>
    <w:p w14:paraId="0BF4846F" w14:textId="77777777" w:rsidR="009F3A6C" w:rsidRDefault="009F3A6C" w:rsidP="009F3A6C">
      <w:pPr>
        <w:pStyle w:val="ListParagraph"/>
        <w:numPr>
          <w:ilvl w:val="0"/>
          <w:numId w:val="25"/>
        </w:num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 w:rsidRPr="009F3A6C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sudo vi /etc/</w:t>
      </w:r>
      <w:proofErr w:type="spellStart"/>
      <w:r w:rsidRPr="009F3A6C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systemd</w:t>
      </w:r>
      <w:proofErr w:type="spellEnd"/>
      <w:r w:rsidRPr="009F3A6C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/system/</w:t>
      </w:r>
      <w:proofErr w:type="spellStart"/>
      <w:r w:rsidRPr="009F3A6C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mongod.service</w:t>
      </w:r>
      <w:proofErr w:type="spellEnd"/>
      <w:r w:rsidRPr="009F3A6C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. Add the following text in it.</w:t>
      </w:r>
    </w:p>
    <w:p w14:paraId="3B52FAD9" w14:textId="77777777" w:rsidR="009F3A6C" w:rsidRPr="009F3A6C" w:rsidRDefault="009F3A6C" w:rsidP="009F3A6C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ind w:left="360"/>
        <w:rPr>
          <w:rFonts w:ascii="Comic Sans MS" w:eastAsia="Times New Roman" w:hAnsi="Comic Sans MS" w:cstheme="majorHAnsi"/>
          <w:i/>
          <w:color w:val="2D3B45"/>
          <w:sz w:val="20"/>
          <w:szCs w:val="20"/>
          <w:lang w:eastAsia="en-US"/>
        </w:rPr>
      </w:pPr>
      <w:r w:rsidRPr="009F3A6C">
        <w:rPr>
          <w:rFonts w:ascii="Comic Sans MS" w:eastAsia="Times New Roman" w:hAnsi="Comic Sans MS" w:cstheme="majorHAnsi"/>
          <w:i/>
          <w:color w:val="2D3B45"/>
          <w:sz w:val="20"/>
          <w:szCs w:val="20"/>
          <w:lang w:eastAsia="en-US"/>
        </w:rPr>
        <w:t>[Unit]</w:t>
      </w:r>
    </w:p>
    <w:p w14:paraId="796E34DD" w14:textId="77777777" w:rsidR="009F3A6C" w:rsidRPr="009F3A6C" w:rsidRDefault="009F3A6C" w:rsidP="009F3A6C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ind w:left="360"/>
        <w:rPr>
          <w:rFonts w:ascii="Comic Sans MS" w:eastAsia="Times New Roman" w:hAnsi="Comic Sans MS" w:cstheme="majorHAnsi"/>
          <w:i/>
          <w:color w:val="2D3B45"/>
          <w:sz w:val="20"/>
          <w:szCs w:val="20"/>
          <w:lang w:eastAsia="en-US"/>
        </w:rPr>
      </w:pPr>
      <w:r w:rsidRPr="009F3A6C">
        <w:rPr>
          <w:rFonts w:ascii="Comic Sans MS" w:eastAsia="Times New Roman" w:hAnsi="Comic Sans MS" w:cstheme="majorHAnsi"/>
          <w:i/>
          <w:color w:val="2D3B45"/>
          <w:sz w:val="20"/>
          <w:szCs w:val="20"/>
          <w:lang w:eastAsia="en-US"/>
        </w:rPr>
        <w:t>Description=High-performance, schema-free document-oriented database   After=</w:t>
      </w:r>
      <w:proofErr w:type="spellStart"/>
      <w:r w:rsidRPr="009F3A6C">
        <w:rPr>
          <w:rFonts w:ascii="Comic Sans MS" w:eastAsia="Times New Roman" w:hAnsi="Comic Sans MS" w:cstheme="majorHAnsi"/>
          <w:i/>
          <w:color w:val="2D3B45"/>
          <w:sz w:val="20"/>
          <w:szCs w:val="20"/>
          <w:lang w:eastAsia="en-US"/>
        </w:rPr>
        <w:t>network.target</w:t>
      </w:r>
      <w:proofErr w:type="spellEnd"/>
      <w:r w:rsidRPr="009F3A6C">
        <w:rPr>
          <w:rFonts w:ascii="Comic Sans MS" w:eastAsia="Times New Roman" w:hAnsi="Comic Sans MS" w:cstheme="majorHAnsi"/>
          <w:i/>
          <w:color w:val="2D3B45"/>
          <w:sz w:val="20"/>
          <w:szCs w:val="20"/>
          <w:lang w:eastAsia="en-US"/>
        </w:rPr>
        <w:t xml:space="preserve">    </w:t>
      </w:r>
    </w:p>
    <w:p w14:paraId="13EF00EB" w14:textId="38CE89C7" w:rsidR="009F3A6C" w:rsidRPr="009F3A6C" w:rsidRDefault="009F3A6C" w:rsidP="009F3A6C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ind w:left="360"/>
        <w:rPr>
          <w:rFonts w:ascii="Comic Sans MS" w:eastAsia="Times New Roman" w:hAnsi="Comic Sans MS" w:cstheme="majorHAnsi"/>
          <w:i/>
          <w:color w:val="2D3B45"/>
          <w:sz w:val="20"/>
          <w:szCs w:val="20"/>
          <w:lang w:eastAsia="en-US"/>
        </w:rPr>
      </w:pPr>
      <w:r w:rsidRPr="009F3A6C">
        <w:rPr>
          <w:rFonts w:ascii="Comic Sans MS" w:eastAsia="Times New Roman" w:hAnsi="Comic Sans MS" w:cstheme="majorHAnsi"/>
          <w:i/>
          <w:color w:val="2D3B45"/>
          <w:sz w:val="20"/>
          <w:szCs w:val="20"/>
          <w:lang w:eastAsia="en-US"/>
        </w:rPr>
        <w:t>[Service]User=mongodb</w:t>
      </w:r>
    </w:p>
    <w:p w14:paraId="5302E9F2" w14:textId="77777777" w:rsidR="009F3A6C" w:rsidRPr="009F3A6C" w:rsidRDefault="009F3A6C" w:rsidP="009F3A6C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ind w:left="360"/>
        <w:rPr>
          <w:rFonts w:ascii="Comic Sans MS" w:eastAsia="Times New Roman" w:hAnsi="Comic Sans MS" w:cstheme="majorHAnsi"/>
          <w:i/>
          <w:color w:val="2D3B45"/>
          <w:sz w:val="20"/>
          <w:szCs w:val="20"/>
          <w:lang w:eastAsia="en-US"/>
        </w:rPr>
      </w:pPr>
      <w:proofErr w:type="spellStart"/>
      <w:r w:rsidRPr="009F3A6C">
        <w:rPr>
          <w:rFonts w:ascii="Comic Sans MS" w:eastAsia="Times New Roman" w:hAnsi="Comic Sans MS" w:cstheme="majorHAnsi"/>
          <w:i/>
          <w:color w:val="2D3B45"/>
          <w:sz w:val="20"/>
          <w:szCs w:val="20"/>
          <w:lang w:eastAsia="en-US"/>
        </w:rPr>
        <w:t>ExecStart</w:t>
      </w:r>
      <w:proofErr w:type="spellEnd"/>
      <w:r w:rsidRPr="009F3A6C">
        <w:rPr>
          <w:rFonts w:ascii="Comic Sans MS" w:eastAsia="Times New Roman" w:hAnsi="Comic Sans MS" w:cstheme="majorHAnsi"/>
          <w:i/>
          <w:color w:val="2D3B45"/>
          <w:sz w:val="20"/>
          <w:szCs w:val="20"/>
          <w:lang w:eastAsia="en-US"/>
        </w:rPr>
        <w:t>=/</w:t>
      </w:r>
      <w:proofErr w:type="spellStart"/>
      <w:r w:rsidRPr="009F3A6C">
        <w:rPr>
          <w:rFonts w:ascii="Comic Sans MS" w:eastAsia="Times New Roman" w:hAnsi="Comic Sans MS" w:cstheme="majorHAnsi"/>
          <w:i/>
          <w:color w:val="2D3B45"/>
          <w:sz w:val="20"/>
          <w:szCs w:val="20"/>
          <w:lang w:eastAsia="en-US"/>
        </w:rPr>
        <w:t>usr</w:t>
      </w:r>
      <w:proofErr w:type="spellEnd"/>
      <w:r w:rsidRPr="009F3A6C">
        <w:rPr>
          <w:rFonts w:ascii="Comic Sans MS" w:eastAsia="Times New Roman" w:hAnsi="Comic Sans MS" w:cstheme="majorHAnsi"/>
          <w:i/>
          <w:color w:val="2D3B45"/>
          <w:sz w:val="20"/>
          <w:szCs w:val="20"/>
          <w:lang w:eastAsia="en-US"/>
        </w:rPr>
        <w:t>/bin/</w:t>
      </w:r>
      <w:proofErr w:type="spellStart"/>
      <w:r w:rsidRPr="009F3A6C">
        <w:rPr>
          <w:rFonts w:ascii="Comic Sans MS" w:eastAsia="Times New Roman" w:hAnsi="Comic Sans MS" w:cstheme="majorHAnsi"/>
          <w:i/>
          <w:color w:val="2D3B45"/>
          <w:sz w:val="20"/>
          <w:szCs w:val="20"/>
          <w:lang w:eastAsia="en-US"/>
        </w:rPr>
        <w:t>mongod</w:t>
      </w:r>
      <w:proofErr w:type="spellEnd"/>
      <w:r w:rsidRPr="009F3A6C">
        <w:rPr>
          <w:rFonts w:ascii="Comic Sans MS" w:eastAsia="Times New Roman" w:hAnsi="Comic Sans MS" w:cstheme="majorHAnsi"/>
          <w:i/>
          <w:color w:val="2D3B45"/>
          <w:sz w:val="20"/>
          <w:szCs w:val="20"/>
          <w:lang w:eastAsia="en-US"/>
        </w:rPr>
        <w:t xml:space="preserve"> --quiet --config /etc/</w:t>
      </w:r>
      <w:proofErr w:type="spellStart"/>
      <w:r w:rsidRPr="009F3A6C">
        <w:rPr>
          <w:rFonts w:ascii="Comic Sans MS" w:eastAsia="Times New Roman" w:hAnsi="Comic Sans MS" w:cstheme="majorHAnsi"/>
          <w:i/>
          <w:color w:val="2D3B45"/>
          <w:sz w:val="20"/>
          <w:szCs w:val="20"/>
          <w:lang w:eastAsia="en-US"/>
        </w:rPr>
        <w:t>mongod.conf</w:t>
      </w:r>
      <w:proofErr w:type="spellEnd"/>
    </w:p>
    <w:p w14:paraId="31D5DA0F" w14:textId="77777777" w:rsidR="009F3A6C" w:rsidRPr="009F3A6C" w:rsidRDefault="009F3A6C" w:rsidP="009F3A6C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ind w:left="360"/>
        <w:rPr>
          <w:rFonts w:ascii="Comic Sans MS" w:eastAsia="Times New Roman" w:hAnsi="Comic Sans MS" w:cstheme="majorHAnsi"/>
          <w:i/>
          <w:color w:val="2D3B45"/>
          <w:sz w:val="20"/>
          <w:szCs w:val="20"/>
          <w:lang w:eastAsia="en-US"/>
        </w:rPr>
      </w:pPr>
      <w:r w:rsidRPr="009F3A6C">
        <w:rPr>
          <w:rFonts w:ascii="Comic Sans MS" w:eastAsia="Times New Roman" w:hAnsi="Comic Sans MS" w:cstheme="majorHAnsi"/>
          <w:i/>
          <w:color w:val="2D3B45"/>
          <w:sz w:val="20"/>
          <w:szCs w:val="20"/>
          <w:lang w:eastAsia="en-US"/>
        </w:rPr>
        <w:t>[Install]</w:t>
      </w:r>
    </w:p>
    <w:p w14:paraId="764F23D0" w14:textId="77777777" w:rsidR="009F3A6C" w:rsidRPr="009F3A6C" w:rsidRDefault="009F3A6C" w:rsidP="009F3A6C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ind w:left="360"/>
        <w:rPr>
          <w:rFonts w:ascii="Comic Sans MS" w:eastAsia="Times New Roman" w:hAnsi="Comic Sans MS" w:cstheme="majorHAnsi"/>
          <w:i/>
          <w:color w:val="2D3B45"/>
          <w:sz w:val="20"/>
          <w:szCs w:val="20"/>
          <w:lang w:eastAsia="en-US"/>
        </w:rPr>
      </w:pPr>
      <w:proofErr w:type="spellStart"/>
      <w:r w:rsidRPr="009F3A6C">
        <w:rPr>
          <w:rFonts w:ascii="Comic Sans MS" w:eastAsia="Times New Roman" w:hAnsi="Comic Sans MS" w:cstheme="majorHAnsi"/>
          <w:i/>
          <w:color w:val="2D3B45"/>
          <w:sz w:val="20"/>
          <w:szCs w:val="20"/>
          <w:lang w:eastAsia="en-US"/>
        </w:rPr>
        <w:t>WantedBy</w:t>
      </w:r>
      <w:proofErr w:type="spellEnd"/>
      <w:r w:rsidRPr="009F3A6C">
        <w:rPr>
          <w:rFonts w:ascii="Comic Sans MS" w:eastAsia="Times New Roman" w:hAnsi="Comic Sans MS" w:cstheme="majorHAnsi"/>
          <w:i/>
          <w:color w:val="2D3B45"/>
          <w:sz w:val="20"/>
          <w:szCs w:val="20"/>
          <w:lang w:eastAsia="en-US"/>
        </w:rPr>
        <w:t>=multi-</w:t>
      </w:r>
      <w:proofErr w:type="spellStart"/>
      <w:r w:rsidRPr="009F3A6C">
        <w:rPr>
          <w:rFonts w:ascii="Comic Sans MS" w:eastAsia="Times New Roman" w:hAnsi="Comic Sans MS" w:cstheme="majorHAnsi"/>
          <w:i/>
          <w:color w:val="2D3B45"/>
          <w:sz w:val="20"/>
          <w:szCs w:val="20"/>
          <w:lang w:eastAsia="en-US"/>
        </w:rPr>
        <w:t>user.target</w:t>
      </w:r>
      <w:proofErr w:type="spellEnd"/>
    </w:p>
    <w:p w14:paraId="4360D009" w14:textId="51AD096B" w:rsidR="009F3A6C" w:rsidRPr="009F3A6C" w:rsidRDefault="009F3A6C" w:rsidP="009F3A6C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ind w:left="360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 w:rsidRPr="009F3A6C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Now </w:t>
      </w:r>
      <w:r w:rsidRPr="009F3A6C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Enable Mongo Service</w:t>
      </w:r>
    </w:p>
    <w:p w14:paraId="3A4B993B" w14:textId="350F15B8" w:rsidR="006D6648" w:rsidRDefault="009F3A6C" w:rsidP="006D6648">
      <w:pPr>
        <w:pStyle w:val="ListParagraph"/>
        <w:numPr>
          <w:ilvl w:val="0"/>
          <w:numId w:val="25"/>
        </w:num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 w:rsidRPr="009F3A6C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sudo </w:t>
      </w:r>
      <w:proofErr w:type="spellStart"/>
      <w:r w:rsidRPr="009F3A6C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systemctl</w:t>
      </w:r>
      <w:proofErr w:type="spellEnd"/>
      <w:r w:rsidRPr="009F3A6C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 enable </w:t>
      </w:r>
      <w:proofErr w:type="spellStart"/>
      <w:r w:rsidRPr="009F3A6C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mongod.service</w:t>
      </w:r>
      <w:proofErr w:type="spellEnd"/>
    </w:p>
    <w:p w14:paraId="372DCD8F" w14:textId="77777777" w:rsidR="006D6648" w:rsidRPr="006D6648" w:rsidRDefault="006D6648" w:rsidP="006D6648">
      <w:pPr>
        <w:pStyle w:val="ListParagraph"/>
        <w:numPr>
          <w:ilvl w:val="0"/>
          <w:numId w:val="25"/>
        </w:num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 w:rsidRPr="006D6648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sudo service </w:t>
      </w:r>
      <w:proofErr w:type="spellStart"/>
      <w:r w:rsidRPr="006D6648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mongod</w:t>
      </w:r>
      <w:proofErr w:type="spellEnd"/>
      <w:r w:rsidRPr="006D6648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 restart</w:t>
      </w:r>
    </w:p>
    <w:p w14:paraId="4E4401D3" w14:textId="2EA5ED69" w:rsidR="006D6648" w:rsidRPr="006D6648" w:rsidRDefault="006D6648" w:rsidP="006D6648">
      <w:pPr>
        <w:pStyle w:val="ListParagraph"/>
        <w:numPr>
          <w:ilvl w:val="0"/>
          <w:numId w:val="25"/>
        </w:num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 w:rsidRPr="006D6648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sudo service </w:t>
      </w:r>
      <w:proofErr w:type="spellStart"/>
      <w:r w:rsidRPr="006D6648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mongod</w:t>
      </w:r>
      <w:proofErr w:type="spellEnd"/>
      <w:r w:rsidRPr="006D6648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 status</w:t>
      </w:r>
      <w:bookmarkStart w:id="0" w:name="_GoBack"/>
      <w:bookmarkEnd w:id="0"/>
    </w:p>
    <w:p w14:paraId="59C34628" w14:textId="2DB5470C" w:rsidR="004E12BE" w:rsidRPr="004E12BE" w:rsidRDefault="004E12BE" w:rsidP="004E12BE">
      <w:pPr>
        <w:ind w:firstLine="720"/>
      </w:pPr>
    </w:p>
    <w:sectPr w:rsidR="004E12BE" w:rsidRPr="004E12BE">
      <w:footerReference w:type="default" r:id="rId11"/>
      <w:pgSz w:w="12240" w:h="15840"/>
      <w:pgMar w:top="1080" w:right="864" w:bottom="1584" w:left="864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24EA7A" w14:textId="77777777" w:rsidR="0025303E" w:rsidRDefault="0025303E">
      <w:pPr>
        <w:spacing w:after="0" w:line="240" w:lineRule="auto"/>
      </w:pPr>
      <w:r>
        <w:separator/>
      </w:r>
    </w:p>
  </w:endnote>
  <w:endnote w:type="continuationSeparator" w:id="0">
    <w:p w14:paraId="02DE6E10" w14:textId="77777777" w:rsidR="0025303E" w:rsidRDefault="002530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628524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CDD9BFC" w14:textId="77777777" w:rsidR="00524388" w:rsidRDefault="000A66FD"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B2DD35" w14:textId="77777777" w:rsidR="0025303E" w:rsidRDefault="0025303E">
      <w:pPr>
        <w:spacing w:after="0" w:line="240" w:lineRule="auto"/>
      </w:pPr>
      <w:r>
        <w:separator/>
      </w:r>
    </w:p>
  </w:footnote>
  <w:footnote w:type="continuationSeparator" w:id="0">
    <w:p w14:paraId="0AB0F0E9" w14:textId="77777777" w:rsidR="0025303E" w:rsidRDefault="002530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6EE2A7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49A8315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19E430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20C6C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D80F29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2A46C7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FC25A4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75E5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2F819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C97C33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44480"/>
    <w:multiLevelType w:val="hybridMultilevel"/>
    <w:tmpl w:val="9754DD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11233FA"/>
    <w:multiLevelType w:val="hybridMultilevel"/>
    <w:tmpl w:val="747AF2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1366AEB"/>
    <w:multiLevelType w:val="hybridMultilevel"/>
    <w:tmpl w:val="04EE6B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915EEF"/>
    <w:multiLevelType w:val="multilevel"/>
    <w:tmpl w:val="04090021"/>
    <w:lvl w:ilvl="0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4680" w:hanging="360"/>
      </w:pPr>
      <w:rPr>
        <w:rFonts w:ascii="Symbol" w:hAnsi="Symbol" w:hint="default"/>
      </w:rPr>
    </w:lvl>
  </w:abstractNum>
  <w:abstractNum w:abstractNumId="14" w15:restartNumberingAfterBreak="0">
    <w:nsid w:val="20162E4D"/>
    <w:multiLevelType w:val="hybridMultilevel"/>
    <w:tmpl w:val="F02208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34F47FD"/>
    <w:multiLevelType w:val="hybridMultilevel"/>
    <w:tmpl w:val="BDDC13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190004"/>
    <w:multiLevelType w:val="hybridMultilevel"/>
    <w:tmpl w:val="84A4F6C8"/>
    <w:lvl w:ilvl="0" w:tplc="1C7E5174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B961AC"/>
    <w:multiLevelType w:val="hybridMultilevel"/>
    <w:tmpl w:val="C17E97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C22563"/>
    <w:multiLevelType w:val="hybridMultilevel"/>
    <w:tmpl w:val="037CEBC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583B050E"/>
    <w:multiLevelType w:val="multilevel"/>
    <w:tmpl w:val="425E803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20" w15:restartNumberingAfterBreak="0">
    <w:nsid w:val="70385202"/>
    <w:multiLevelType w:val="hybridMultilevel"/>
    <w:tmpl w:val="C13A5756"/>
    <w:lvl w:ilvl="0" w:tplc="EFC0596C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8B9277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8"/>
  </w:num>
  <w:num w:numId="2">
    <w:abstractNumId w:val="8"/>
  </w:num>
  <w:num w:numId="3">
    <w:abstractNumId w:val="9"/>
  </w:num>
  <w:num w:numId="4">
    <w:abstractNumId w:val="8"/>
    <w:lvlOverride w:ilvl="0">
      <w:lvl w:ilvl="0">
        <w:start w:val="1"/>
        <w:numFmt w:val="decimal"/>
        <w:lvlText w:val="%1.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</w:num>
  <w:num w:numId="5">
    <w:abstractNumId w:val="16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8"/>
    <w:lvlOverride w:ilvl="0">
      <w:startOverride w:val="1"/>
    </w:lvlOverride>
  </w:num>
  <w:num w:numId="15">
    <w:abstractNumId w:val="8"/>
  </w:num>
  <w:num w:numId="16">
    <w:abstractNumId w:val="20"/>
  </w:num>
  <w:num w:numId="17">
    <w:abstractNumId w:val="14"/>
  </w:num>
  <w:num w:numId="18">
    <w:abstractNumId w:val="17"/>
  </w:num>
  <w:num w:numId="19">
    <w:abstractNumId w:val="13"/>
  </w:num>
  <w:num w:numId="20">
    <w:abstractNumId w:val="21"/>
  </w:num>
  <w:num w:numId="21">
    <w:abstractNumId w:val="19"/>
  </w:num>
  <w:num w:numId="22">
    <w:abstractNumId w:val="18"/>
  </w:num>
  <w:num w:numId="23">
    <w:abstractNumId w:val="10"/>
  </w:num>
  <w:num w:numId="24">
    <w:abstractNumId w:val="11"/>
  </w:num>
  <w:num w:numId="25">
    <w:abstractNumId w:val="12"/>
  </w:num>
  <w:num w:numId="2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5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1E2E"/>
    <w:rsid w:val="000A15A3"/>
    <w:rsid w:val="000A66FD"/>
    <w:rsid w:val="001C5360"/>
    <w:rsid w:val="001F4C95"/>
    <w:rsid w:val="0025303E"/>
    <w:rsid w:val="00301E2E"/>
    <w:rsid w:val="00333520"/>
    <w:rsid w:val="00352819"/>
    <w:rsid w:val="003662C5"/>
    <w:rsid w:val="003860A5"/>
    <w:rsid w:val="003F31CF"/>
    <w:rsid w:val="004E12BE"/>
    <w:rsid w:val="00524388"/>
    <w:rsid w:val="00562030"/>
    <w:rsid w:val="006D6648"/>
    <w:rsid w:val="0094500E"/>
    <w:rsid w:val="009B6410"/>
    <w:rsid w:val="009D2BEF"/>
    <w:rsid w:val="009F3A6C"/>
    <w:rsid w:val="00A83B79"/>
    <w:rsid w:val="00AF2A35"/>
    <w:rsid w:val="00B034DC"/>
    <w:rsid w:val="00BB58E9"/>
    <w:rsid w:val="00C017EA"/>
    <w:rsid w:val="00C87E76"/>
    <w:rsid w:val="00DA1314"/>
    <w:rsid w:val="00DB1420"/>
    <w:rsid w:val="00E25DAD"/>
    <w:rsid w:val="00E73AC0"/>
    <w:rsid w:val="00F86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1D3B32"/>
  <w15:chartTrackingRefBased/>
  <w15:docId w15:val="{D41742FD-E26F-2943-A696-437FD1B668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666660" w:themeColor="text2" w:themeTint="BF"/>
        <w:sz w:val="24"/>
        <w:szCs w:val="24"/>
        <w:lang w:val="en-US" w:eastAsia="ja-JP" w:bidi="ar-SA"/>
      </w:rPr>
    </w:rPrDefault>
    <w:pPrDefault>
      <w:pPr>
        <w:spacing w:after="36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1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60"/>
      <w:contextualSpacing/>
      <w:outlineLvl w:val="0"/>
    </w:pPr>
    <w:rPr>
      <w:rFonts w:asciiTheme="majorHAnsi" w:eastAsiaTheme="majorEastAsia" w:hAnsiTheme="majorHAnsi" w:cstheme="majorBidi"/>
      <w:b/>
      <w:color w:val="454541" w:themeColor="text2" w:themeTint="E6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203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BF5B00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6203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7F3C00" w:themeColor="accent1" w:themeShade="7F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340" w:after="120"/>
      <w:contextualSpacing/>
      <w:outlineLvl w:val="3"/>
    </w:pPr>
    <w:rPr>
      <w:rFonts w:asciiTheme="majorHAnsi" w:eastAsiaTheme="majorEastAsia" w:hAnsiTheme="majorHAnsi" w:cstheme="majorBidi"/>
      <w:iCs/>
      <w:color w:val="FF7A00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340" w:after="120"/>
      <w:contextualSpacing/>
      <w:outlineLvl w:val="4"/>
    </w:pPr>
    <w:rPr>
      <w:rFonts w:asciiTheme="majorHAnsi" w:eastAsiaTheme="majorEastAsia" w:hAnsiTheme="majorHAnsi" w:cstheme="majorBidi"/>
      <w:i/>
      <w:color w:val="FF7A00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340" w:after="120"/>
      <w:contextualSpacing/>
      <w:outlineLvl w:val="5"/>
    </w:pPr>
    <w:rPr>
      <w:rFonts w:asciiTheme="majorHAnsi" w:eastAsiaTheme="majorEastAsia" w:hAnsiTheme="majorHAnsi" w:cstheme="majorBidi"/>
      <w:b/>
      <w:color w:val="FF7A00" w:themeColor="accent1"/>
      <w:sz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340" w:after="120"/>
      <w:contextualSpacing/>
      <w:outlineLvl w:val="6"/>
    </w:pPr>
    <w:rPr>
      <w:rFonts w:asciiTheme="majorHAnsi" w:eastAsiaTheme="majorEastAsia" w:hAnsiTheme="majorHAnsi" w:cstheme="majorBidi"/>
      <w:b/>
      <w:i/>
      <w:iCs/>
      <w:color w:val="FF7A00" w:themeColor="accent1"/>
      <w:sz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340" w:after="120"/>
      <w:contextualSpacing/>
      <w:outlineLvl w:val="7"/>
    </w:pPr>
    <w:rPr>
      <w:rFonts w:asciiTheme="majorHAnsi" w:eastAsiaTheme="majorEastAsia" w:hAnsiTheme="majorHAnsi" w:cstheme="majorBidi"/>
      <w:color w:val="FF7A00" w:themeColor="accent1"/>
      <w:sz w:val="2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340" w:after="120"/>
      <w:contextualSpacing/>
      <w:outlineLvl w:val="8"/>
    </w:pPr>
    <w:rPr>
      <w:rFonts w:asciiTheme="majorHAnsi" w:eastAsiaTheme="majorEastAsia" w:hAnsiTheme="majorHAnsi" w:cstheme="majorBidi"/>
      <w:i/>
      <w:iCs/>
      <w:color w:val="FF7A00" w:themeColor="accent1"/>
      <w:sz w:val="20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pPr>
      <w:pBdr>
        <w:bottom w:val="single" w:sz="48" w:space="22" w:color="FF7A00" w:themeColor="accent1"/>
      </w:pBdr>
      <w:spacing w:after="400" w:line="240" w:lineRule="auto"/>
      <w:contextualSpacing/>
    </w:pPr>
    <w:rPr>
      <w:rFonts w:asciiTheme="majorHAnsi" w:eastAsiaTheme="majorEastAsia" w:hAnsiTheme="majorHAnsi" w:cstheme="majorBidi"/>
      <w:b/>
      <w:color w:val="454541" w:themeColor="text2" w:themeTint="E6"/>
      <w:kern w:val="28"/>
      <w:sz w:val="60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b/>
      <w:color w:val="454541" w:themeColor="text2" w:themeTint="E6"/>
      <w:kern w:val="28"/>
      <w:sz w:val="60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color w:val="454541" w:themeColor="text2" w:themeTint="E6"/>
      <w:sz w:val="44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color w:val="FF7A00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color w:val="FF7A00" w:themeColor="accent1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/>
      <w:iCs/>
      <w:color w:val="FF7A00" w:themeColor="accent1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FF7A00" w:themeColor="accent1"/>
      <w:sz w:val="2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FF7A00" w:themeColor="accent1"/>
      <w:sz w:val="20"/>
      <w:szCs w:val="21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480"/>
      <w:contextualSpacing/>
    </w:pPr>
    <w:rPr>
      <w:rFonts w:eastAsiaTheme="minorEastAsia"/>
      <w:color w:val="FF7A00" w:themeColor="accent1"/>
      <w:sz w:val="34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olor w:val="FF7A00" w:themeColor="accent1"/>
      <w:sz w:val="34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666660" w:themeColor="text2" w:themeTint="BF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454541" w:themeColor="text2" w:themeTint="E6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  <w:color w:val="666660" w:themeColor="text2" w:themeTint="BF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320" w:after="320"/>
    </w:pPr>
    <w:rPr>
      <w:i/>
      <w:iCs/>
      <w:sz w:val="34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4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320" w:after="320"/>
    </w:pPr>
    <w:rPr>
      <w:b/>
      <w:i/>
      <w:iCs/>
      <w:color w:val="454541" w:themeColor="text2" w:themeTint="E6"/>
      <w:sz w:val="34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color w:val="454541" w:themeColor="text2" w:themeTint="E6"/>
      <w:sz w:val="34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666660" w:themeColor="text2" w:themeTint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666660" w:themeColor="text2" w:themeTint="BF"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Header">
    <w:name w:val="header"/>
    <w:basedOn w:val="Normal"/>
    <w:link w:val="HeaderChar"/>
    <w:uiPriority w:val="99"/>
    <w:unhideWhenUsed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BalloonText">
    <w:name w:val="Balloon Text"/>
    <w:basedOn w:val="Normal"/>
    <w:link w:val="BalloonTextChar"/>
    <w:uiPriority w:val="99"/>
    <w:semiHidden/>
    <w:unhideWhenUsed/>
    <w:rsid w:val="00301E2E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1E2E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unhideWhenUsed/>
    <w:qFormat/>
    <w:rsid w:val="00E25DAD"/>
    <w:pPr>
      <w:ind w:left="720"/>
      <w:contextualSpacing/>
    </w:pPr>
  </w:style>
  <w:style w:type="table" w:styleId="TableGrid">
    <w:name w:val="Table Grid"/>
    <w:basedOn w:val="TableNormal"/>
    <w:uiPriority w:val="39"/>
    <w:rsid w:val="00C87E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A1314"/>
    <w:rPr>
      <w:color w:val="34B6C3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A1314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562030"/>
    <w:rPr>
      <w:rFonts w:asciiTheme="majorHAnsi" w:eastAsiaTheme="majorEastAsia" w:hAnsiTheme="majorHAnsi" w:cstheme="majorBidi"/>
      <w:color w:val="BF5B00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620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62030"/>
    <w:rPr>
      <w:rFonts w:ascii="Courier New" w:eastAsia="Times New Roman" w:hAnsi="Courier New" w:cs="Courier New"/>
      <w:color w:val="auto"/>
      <w:sz w:val="20"/>
      <w:szCs w:val="20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562030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562030"/>
    <w:rPr>
      <w:rFonts w:asciiTheme="majorHAnsi" w:eastAsiaTheme="majorEastAsia" w:hAnsiTheme="majorHAnsi" w:cstheme="majorBidi"/>
      <w:color w:val="7F3C0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27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7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1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3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7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1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1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0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2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9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1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salihamehboob/Library/Containers/com.microsoft.Word/Data/Library/Application%20Support/Microsoft/Office/16.0/DTS/Search/%7bE70549E7-55E2-CF44-AB19-99C9F713A36C%7dtf10002069.dotx" TargetMode="External"/></Relationships>
</file>

<file path=word/theme/theme1.xml><?xml version="1.0" encoding="utf-8"?>
<a:theme xmlns:a="http://schemas.openxmlformats.org/drawingml/2006/main" name="Office Theme">
  <a:themeElements>
    <a:clrScheme name="Journal">
      <a:dk1>
        <a:sysClr val="windowText" lastClr="000000"/>
      </a:dk1>
      <a:lt1>
        <a:sysClr val="window" lastClr="FFFFFF"/>
      </a:lt1>
      <a:dk2>
        <a:srgbClr val="31312E"/>
      </a:dk2>
      <a:lt2>
        <a:srgbClr val="FDFBF9"/>
      </a:lt2>
      <a:accent1>
        <a:srgbClr val="FF7A00"/>
      </a:accent1>
      <a:accent2>
        <a:srgbClr val="FF6275"/>
      </a:accent2>
      <a:accent3>
        <a:srgbClr val="9CC346"/>
      </a:accent3>
      <a:accent4>
        <a:srgbClr val="A96EB6"/>
      </a:accent4>
      <a:accent5>
        <a:srgbClr val="F89A4A"/>
      </a:accent5>
      <a:accent6>
        <a:srgbClr val="E7D364"/>
      </a:accent6>
      <a:hlink>
        <a:srgbClr val="34B6C3"/>
      </a:hlink>
      <a:folHlink>
        <a:srgbClr val="A96EB6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{E70549E7-55E2-CF44-AB19-99C9F713A36C}tf10002069.dotx</Template>
  <TotalTime>99</TotalTime>
  <Pages>5</Pages>
  <Words>320</Words>
  <Characters>1825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saliha mehboob</cp:lastModifiedBy>
  <cp:revision>10</cp:revision>
  <dcterms:created xsi:type="dcterms:W3CDTF">2019-03-09T02:56:00Z</dcterms:created>
  <dcterms:modified xsi:type="dcterms:W3CDTF">2019-03-11T02:25:00Z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TF10002001</vt:lpwstr>
  </property>
</Properties>
</file>